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497" w14:textId="040810F7" w:rsidR="00716ADF" w:rsidRPr="00716ADF" w:rsidRDefault="00FC64D7" w:rsidP="00716ADF">
      <w:pPr>
        <w:spacing w:after="160" w:line="278" w:lineRule="auto"/>
        <w:rPr>
          <w:rFonts w:ascii="Metro Nova Pro" w:hAnsi="Metro Nova Pro"/>
        </w:rPr>
      </w:pPr>
      <w:r>
        <w:rPr>
          <w:rFonts w:ascii="Metro Nova Pro" w:hAnsi="Metro Nova Pro"/>
          <w:noProof/>
        </w:rPr>
        <mc:AlternateContent>
          <mc:Choice Requires="wps">
            <w:drawing>
              <wp:anchor distT="0" distB="0" distL="114300" distR="114300" simplePos="0" relativeHeight="251659264" behindDoc="0" locked="0" layoutInCell="1" allowOverlap="1" wp14:anchorId="447F73BA" wp14:editId="2749E8CA">
                <wp:simplePos x="0" y="0"/>
                <wp:positionH relativeFrom="column">
                  <wp:posOffset>-19050</wp:posOffset>
                </wp:positionH>
                <wp:positionV relativeFrom="paragraph">
                  <wp:posOffset>12700</wp:posOffset>
                </wp:positionV>
                <wp:extent cx="5486400" cy="3657600"/>
                <wp:effectExtent l="0" t="0" r="19050" b="19050"/>
                <wp:wrapNone/>
                <wp:docPr id="904412253"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09BA2C73" w14:textId="77777777" w:rsidR="00762112" w:rsidRPr="00E96581" w:rsidRDefault="00762112" w:rsidP="00762112">
                            <w:pPr>
                              <w:pStyle w:val="Heading1"/>
                            </w:pPr>
                            <w:r w:rsidRPr="008C16B1">
                              <w:t>Truluck</w:t>
                            </w:r>
                            <w:r>
                              <w:t>’</w:t>
                            </w:r>
                            <w:r w:rsidRPr="008C16B1">
                              <w:t>s</w:t>
                            </w:r>
                            <w:r>
                              <w:t xml:space="preserve"> 2020</w:t>
                            </w:r>
                          </w:p>
                          <w:p w14:paraId="484A3B99" w14:textId="77777777" w:rsidR="00603142" w:rsidRDefault="00762112" w:rsidP="00762112">
                            <w:pPr>
                              <w:rPr>
                                <w:rFonts w:ascii="Metro Nova Pro" w:hAnsi="Metro Nova Pro"/>
                                <w:noProof/>
                              </w:rPr>
                            </w:pPr>
                            <w:r w:rsidRPr="00F97A38">
                              <w:rPr>
                                <w:rFonts w:ascii="Metro Nova Pro" w:hAnsi="Metro Nova Pro"/>
                                <w:noProof/>
                              </w:rPr>
                              <w:t xml:space="preserve">In August 2020, I was driving cross country solo. Midafternoon, I pulled off to find gas - and found this station instead. It reminded me of Edward Hopper’s famous “Gas” at the Museum of Modern Art in New York. Also, my father worked for Texaco for almost twenty years.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603142" w14:paraId="3DA67DEB" w14:textId="77777777" w:rsidTr="008309A5">
                              <w:tc>
                                <w:tcPr>
                                  <w:tcW w:w="4787" w:type="dxa"/>
                                  <w:gridSpan w:val="2"/>
                                </w:tcPr>
                                <w:p w14:paraId="7A00CEA9" w14:textId="2A2B9647" w:rsidR="00603142" w:rsidRDefault="00603142" w:rsidP="00762112">
                                  <w:pPr>
                                    <w:rPr>
                                      <w:rFonts w:ascii="Metro Nova Pro" w:hAnsi="Metro Nova Pro"/>
                                      <w:noProof/>
                                    </w:rPr>
                                  </w:pPr>
                                  <w:r>
                                    <w:rPr>
                                      <w:rFonts w:ascii="Metro Nova Pro" w:hAnsi="Metro Nova Pro"/>
                                      <w:noProof/>
                                    </w:rPr>
                                    <w:t>45</w:t>
                                  </w:r>
                                  <w:r w:rsidR="00065DB0">
                                    <w:rPr>
                                      <w:rFonts w:ascii="Metro Nova Pro" w:hAnsi="Metro Nova Pro"/>
                                      <w:noProof/>
                                    </w:rPr>
                                    <w:t xml:space="preserve">” X 30” - </w:t>
                                  </w:r>
                                  <w:r w:rsidR="00065DB0" w:rsidRPr="00065DB0">
                                    <w:rPr>
                                      <w:rFonts w:ascii="Metro Nova Pro" w:hAnsi="Metro Nova Pro"/>
                                      <w:b/>
                                      <w:bCs/>
                                      <w:noProof/>
                                    </w:rPr>
                                    <w:t>$880</w:t>
                                  </w:r>
                                  <w:r w:rsidR="00065DB0">
                                    <w:rPr>
                                      <w:rFonts w:ascii="Metro Nova Pro" w:hAnsi="Metro Nova Pro"/>
                                      <w:noProof/>
                                    </w:rPr>
                                    <w:br/>
                                  </w:r>
                                </w:p>
                              </w:tc>
                              <w:tc>
                                <w:tcPr>
                                  <w:tcW w:w="2393" w:type="dxa"/>
                                </w:tcPr>
                                <w:p w14:paraId="0C052D46" w14:textId="00D049FC" w:rsidR="00C47489" w:rsidRDefault="00065DB0" w:rsidP="001D22E3">
                                  <w:pPr>
                                    <w:jc w:val="right"/>
                                    <w:rPr>
                                      <w:rFonts w:ascii="Metro Nova Pro" w:hAnsi="Metro Nova Pro"/>
                                      <w:noProof/>
                                    </w:rPr>
                                  </w:pPr>
                                  <w:r w:rsidRPr="00C47489">
                                    <w:rPr>
                                      <w:rFonts w:ascii="Metro Nova Pro" w:hAnsi="Metro Nova Pro"/>
                                      <w:noProof/>
                                      <w:sz w:val="20"/>
                                      <w:szCs w:val="20"/>
                                    </w:rPr>
                                    <w:t>More sizes at</w:t>
                                  </w:r>
                                  <w:r w:rsidR="00913315">
                                    <w:rPr>
                                      <w:rFonts w:ascii="Metro Nova Pro" w:hAnsi="Metro Nova Pro"/>
                                      <w:noProof/>
                                      <w:sz w:val="20"/>
                                      <w:szCs w:val="20"/>
                                    </w:rPr>
                                    <w:t xml:space="preserve"> </w:t>
                                  </w:r>
                                  <w:r w:rsidR="00913315" w:rsidRPr="001D22E3">
                                    <w:rPr>
                                      <w:rFonts w:ascii="Metro Nova Pro" w:hAnsi="Metro Nova Pro"/>
                                      <w:b/>
                                      <w:bCs/>
                                      <w:noProof/>
                                      <w:color w:val="196B24" w:themeColor="accent3"/>
                                      <w:sz w:val="20"/>
                                      <w:szCs w:val="20"/>
                                    </w:rPr>
                                    <w:t>www.chrismcnulty.net</w:t>
                                  </w:r>
                                </w:p>
                              </w:tc>
                            </w:tr>
                            <w:tr w:rsidR="00603142" w14:paraId="4340A211" w14:textId="77777777" w:rsidTr="008309A5">
                              <w:tc>
                                <w:tcPr>
                                  <w:tcW w:w="2392" w:type="dxa"/>
                                  <w:vAlign w:val="bottom"/>
                                </w:tcPr>
                                <w:p w14:paraId="37396FA5" w14:textId="53C77823" w:rsidR="00603142" w:rsidRDefault="00065DB0" w:rsidP="00762112">
                                  <w:pPr>
                                    <w:rPr>
                                      <w:rFonts w:ascii="Metro Nova Pro" w:hAnsi="Metro Nova Pro"/>
                                      <w:noProof/>
                                    </w:rPr>
                                  </w:pPr>
                                  <w:r>
                                    <w:rPr>
                                      <w:rFonts w:ascii="Metro Nova Pro" w:hAnsi="Metro Nova Pro"/>
                                      <w:noProof/>
                                    </w:rPr>
                                    <w:drawing>
                                      <wp:inline distT="0" distB="0" distL="0" distR="0" wp14:anchorId="2658B68D" wp14:editId="5FFA8E22">
                                        <wp:extent cx="789032" cy="783771"/>
                                        <wp:effectExtent l="0" t="0" r="0" b="0"/>
                                        <wp:docPr id="1336269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2D36BCB" w14:textId="77777777" w:rsidR="00603142" w:rsidRDefault="00603142" w:rsidP="00603142">
                                  <w:pPr>
                                    <w:jc w:val="center"/>
                                    <w:rPr>
                                      <w:rFonts w:ascii="Metro Nova Pro" w:hAnsi="Metro Nova Pro"/>
                                      <w:noProof/>
                                    </w:rPr>
                                  </w:pPr>
                                  <w:r>
                                    <w:rPr>
                                      <w:rFonts w:ascii="Metro Nova Pro" w:hAnsi="Metro Nova Pro"/>
                                      <w:noProof/>
                                    </w:rPr>
                                    <w:drawing>
                                      <wp:inline distT="0" distB="0" distL="0" distR="0" wp14:anchorId="30449E8F" wp14:editId="538394E9">
                                        <wp:extent cx="749300" cy="738758"/>
                                        <wp:effectExtent l="0" t="0" r="0" b="4445"/>
                                        <wp:docPr id="533881051"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17CED86" w14:textId="4B90622A" w:rsidR="00065DB0" w:rsidRPr="00065DB0" w:rsidRDefault="00065DB0" w:rsidP="00603142">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0B10CB1" w14:textId="0ECA8E3B" w:rsidR="00603142" w:rsidRDefault="00B6422A" w:rsidP="00B6422A">
                                  <w:pPr>
                                    <w:jc w:val="right"/>
                                    <w:rPr>
                                      <w:rFonts w:ascii="Metro Nova Pro" w:hAnsi="Metro Nova Pro"/>
                                      <w:noProof/>
                                    </w:rPr>
                                  </w:pPr>
                                  <w:r>
                                    <w:rPr>
                                      <w:rFonts w:ascii="Metro Nova Pro" w:hAnsi="Metro Nova Pro"/>
                                      <w:noProof/>
                                    </w:rPr>
                                    <w:drawing>
                                      <wp:inline distT="0" distB="0" distL="0" distR="0" wp14:anchorId="0BBF2928" wp14:editId="301B34AC">
                                        <wp:extent cx="1104744" cy="1104744"/>
                                        <wp:effectExtent l="0" t="0" r="635" b="635"/>
                                        <wp:docPr id="772940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0145" name="Picture 772940145"/>
                                                <pic:cNvPicPr/>
                                              </pic:nvPicPr>
                                              <pic:blipFill>
                                                <a:blip r:embed="rId13">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4C34EB37" w14:textId="0177E182" w:rsidR="00E85012" w:rsidRPr="00FC64D7" w:rsidRDefault="00E85012" w:rsidP="00E85012">
                            <w:pPr>
                              <w:jc w:val="cente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F73BA" id="_x0000_t202" coordsize="21600,21600" o:spt="202" path="m,l,21600r21600,l21600,xe">
                <v:stroke joinstyle="miter"/>
                <v:path gradientshapeok="t" o:connecttype="rect"/>
              </v:shapetype>
              <v:shape id="Text Box 1" o:spid="_x0000_s1026" type="#_x0000_t202" style="position:absolute;margin-left:-1.5pt;margin-top:1pt;width:6in;height:4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" fillcolor="white [3201]" strokeweight=".5pt">
                <v:textbox inset="36pt,,36pt">
                  <w:txbxContent>
                    <w:p w14:paraId="09BA2C73" w14:textId="77777777" w:rsidR="00762112" w:rsidRPr="00E96581" w:rsidRDefault="00762112" w:rsidP="00762112">
                      <w:pPr>
                        <w:pStyle w:val="Heading1"/>
                      </w:pPr>
                      <w:r w:rsidRPr="008C16B1">
                        <w:t>Truluck</w:t>
                      </w:r>
                      <w:r>
                        <w:t>’</w:t>
                      </w:r>
                      <w:r w:rsidRPr="008C16B1">
                        <w:t>s</w:t>
                      </w:r>
                      <w:r>
                        <w:t xml:space="preserve"> 2020</w:t>
                      </w:r>
                    </w:p>
                    <w:p w14:paraId="484A3B99" w14:textId="77777777" w:rsidR="00603142" w:rsidRDefault="00762112" w:rsidP="00762112">
                      <w:pPr>
                        <w:rPr>
                          <w:rFonts w:ascii="Metro Nova Pro" w:hAnsi="Metro Nova Pro"/>
                          <w:noProof/>
                        </w:rPr>
                      </w:pPr>
                      <w:r w:rsidRPr="00F97A38">
                        <w:rPr>
                          <w:rFonts w:ascii="Metro Nova Pro" w:hAnsi="Metro Nova Pro"/>
                          <w:noProof/>
                        </w:rPr>
                        <w:t xml:space="preserve">In August 2020, I was driving cross country solo. Midafternoon, I pulled off to find gas - and found this station instead. It reminded me of Edward Hopper’s famous “Gas” at the Museum of Modern Art in New York. Also, my father worked for Texaco for almost twenty years.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603142" w14:paraId="3DA67DEB" w14:textId="77777777" w:rsidTr="008309A5">
                        <w:tc>
                          <w:tcPr>
                            <w:tcW w:w="4787" w:type="dxa"/>
                            <w:gridSpan w:val="2"/>
                          </w:tcPr>
                          <w:p w14:paraId="7A00CEA9" w14:textId="2A2B9647" w:rsidR="00603142" w:rsidRDefault="00603142" w:rsidP="00762112">
                            <w:pPr>
                              <w:rPr>
                                <w:rFonts w:ascii="Metro Nova Pro" w:hAnsi="Metro Nova Pro"/>
                                <w:noProof/>
                              </w:rPr>
                            </w:pPr>
                            <w:r>
                              <w:rPr>
                                <w:rFonts w:ascii="Metro Nova Pro" w:hAnsi="Metro Nova Pro"/>
                                <w:noProof/>
                              </w:rPr>
                              <w:t>45</w:t>
                            </w:r>
                            <w:r w:rsidR="00065DB0">
                              <w:rPr>
                                <w:rFonts w:ascii="Metro Nova Pro" w:hAnsi="Metro Nova Pro"/>
                                <w:noProof/>
                              </w:rPr>
                              <w:t xml:space="preserve">” X 30” - </w:t>
                            </w:r>
                            <w:r w:rsidR="00065DB0" w:rsidRPr="00065DB0">
                              <w:rPr>
                                <w:rFonts w:ascii="Metro Nova Pro" w:hAnsi="Metro Nova Pro"/>
                                <w:b/>
                                <w:bCs/>
                                <w:noProof/>
                              </w:rPr>
                              <w:t>$880</w:t>
                            </w:r>
                            <w:r w:rsidR="00065DB0">
                              <w:rPr>
                                <w:rFonts w:ascii="Metro Nova Pro" w:hAnsi="Metro Nova Pro"/>
                                <w:noProof/>
                              </w:rPr>
                              <w:br/>
                            </w:r>
                          </w:p>
                        </w:tc>
                        <w:tc>
                          <w:tcPr>
                            <w:tcW w:w="2393" w:type="dxa"/>
                          </w:tcPr>
                          <w:p w14:paraId="0C052D46" w14:textId="00D049FC" w:rsidR="00C47489" w:rsidRDefault="00065DB0" w:rsidP="001D22E3">
                            <w:pPr>
                              <w:jc w:val="right"/>
                              <w:rPr>
                                <w:rFonts w:ascii="Metro Nova Pro" w:hAnsi="Metro Nova Pro"/>
                                <w:noProof/>
                              </w:rPr>
                            </w:pPr>
                            <w:r w:rsidRPr="00C47489">
                              <w:rPr>
                                <w:rFonts w:ascii="Metro Nova Pro" w:hAnsi="Metro Nova Pro"/>
                                <w:noProof/>
                                <w:sz w:val="20"/>
                                <w:szCs w:val="20"/>
                              </w:rPr>
                              <w:t>More sizes at</w:t>
                            </w:r>
                            <w:r w:rsidR="00913315">
                              <w:rPr>
                                <w:rFonts w:ascii="Metro Nova Pro" w:hAnsi="Metro Nova Pro"/>
                                <w:noProof/>
                                <w:sz w:val="20"/>
                                <w:szCs w:val="20"/>
                              </w:rPr>
                              <w:t xml:space="preserve"> </w:t>
                            </w:r>
                            <w:r w:rsidR="00913315" w:rsidRPr="001D22E3">
                              <w:rPr>
                                <w:rFonts w:ascii="Metro Nova Pro" w:hAnsi="Metro Nova Pro"/>
                                <w:b/>
                                <w:bCs/>
                                <w:noProof/>
                                <w:color w:val="196B24" w:themeColor="accent3"/>
                                <w:sz w:val="20"/>
                                <w:szCs w:val="20"/>
                              </w:rPr>
                              <w:t>www.chrismcnulty.net</w:t>
                            </w:r>
                          </w:p>
                        </w:tc>
                      </w:tr>
                      <w:tr w:rsidR="00603142" w14:paraId="4340A211" w14:textId="77777777" w:rsidTr="008309A5">
                        <w:tc>
                          <w:tcPr>
                            <w:tcW w:w="2392" w:type="dxa"/>
                            <w:vAlign w:val="bottom"/>
                          </w:tcPr>
                          <w:p w14:paraId="37396FA5" w14:textId="53C77823" w:rsidR="00603142" w:rsidRDefault="00065DB0" w:rsidP="00762112">
                            <w:pPr>
                              <w:rPr>
                                <w:rFonts w:ascii="Metro Nova Pro" w:hAnsi="Metro Nova Pro"/>
                                <w:noProof/>
                              </w:rPr>
                            </w:pPr>
                            <w:r>
                              <w:rPr>
                                <w:rFonts w:ascii="Metro Nova Pro" w:hAnsi="Metro Nova Pro"/>
                                <w:noProof/>
                              </w:rPr>
                              <w:drawing>
                                <wp:inline distT="0" distB="0" distL="0" distR="0" wp14:anchorId="2658B68D" wp14:editId="5FFA8E22">
                                  <wp:extent cx="789032" cy="783771"/>
                                  <wp:effectExtent l="0" t="0" r="0" b="0"/>
                                  <wp:docPr id="1336269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2D36BCB" w14:textId="77777777" w:rsidR="00603142" w:rsidRDefault="00603142" w:rsidP="00603142">
                            <w:pPr>
                              <w:jc w:val="center"/>
                              <w:rPr>
                                <w:rFonts w:ascii="Metro Nova Pro" w:hAnsi="Metro Nova Pro"/>
                                <w:noProof/>
                              </w:rPr>
                            </w:pPr>
                            <w:r>
                              <w:rPr>
                                <w:rFonts w:ascii="Metro Nova Pro" w:hAnsi="Metro Nova Pro"/>
                                <w:noProof/>
                              </w:rPr>
                              <w:drawing>
                                <wp:inline distT="0" distB="0" distL="0" distR="0" wp14:anchorId="30449E8F" wp14:editId="538394E9">
                                  <wp:extent cx="749300" cy="738758"/>
                                  <wp:effectExtent l="0" t="0" r="0" b="4445"/>
                                  <wp:docPr id="533881051"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17CED86" w14:textId="4B90622A" w:rsidR="00065DB0" w:rsidRPr="00065DB0" w:rsidRDefault="00065DB0" w:rsidP="00603142">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0B10CB1" w14:textId="0ECA8E3B" w:rsidR="00603142" w:rsidRDefault="00B6422A" w:rsidP="00B6422A">
                            <w:pPr>
                              <w:jc w:val="right"/>
                              <w:rPr>
                                <w:rFonts w:ascii="Metro Nova Pro" w:hAnsi="Metro Nova Pro"/>
                                <w:noProof/>
                              </w:rPr>
                            </w:pPr>
                            <w:r>
                              <w:rPr>
                                <w:rFonts w:ascii="Metro Nova Pro" w:hAnsi="Metro Nova Pro"/>
                                <w:noProof/>
                              </w:rPr>
                              <w:drawing>
                                <wp:inline distT="0" distB="0" distL="0" distR="0" wp14:anchorId="0BBF2928" wp14:editId="301B34AC">
                                  <wp:extent cx="1104744" cy="1104744"/>
                                  <wp:effectExtent l="0" t="0" r="635" b="635"/>
                                  <wp:docPr id="772940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0145" name="Picture 772940145"/>
                                          <pic:cNvPicPr/>
                                        </pic:nvPicPr>
                                        <pic:blipFill>
                                          <a:blip r:embed="rId13">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4C34EB37" w14:textId="0177E182" w:rsidR="00E85012" w:rsidRPr="00FC64D7" w:rsidRDefault="00E85012" w:rsidP="00E85012">
                      <w:pPr>
                        <w:jc w:val="center"/>
                        <w:rPr>
                          <w:rFonts w:ascii="Metro Nova Pro" w:hAnsi="Metro Nova Pro"/>
                          <w:noProof/>
                        </w:rPr>
                      </w:pPr>
                    </w:p>
                  </w:txbxContent>
                </v:textbox>
              </v:shape>
            </w:pict>
          </mc:Fallback>
        </mc:AlternateContent>
      </w:r>
    </w:p>
    <w:p w14:paraId="6EBCC086" w14:textId="77777777" w:rsidR="00716ADF" w:rsidRPr="00E96581" w:rsidRDefault="00716ADF" w:rsidP="00716ADF">
      <w:pPr>
        <w:rPr>
          <w:rFonts w:ascii="Metro Nova Pro" w:hAnsi="Metro Nova Pro"/>
        </w:rPr>
      </w:pPr>
    </w:p>
    <w:p w14:paraId="5A32D5A1" w14:textId="77777777" w:rsidR="00716ADF" w:rsidRPr="00E96581" w:rsidRDefault="00716ADF" w:rsidP="00716ADF">
      <w:pPr>
        <w:rPr>
          <w:rFonts w:ascii="Metro Nova Pro" w:hAnsi="Metro Nova Pro"/>
        </w:rPr>
      </w:pPr>
    </w:p>
    <w:p w14:paraId="6B3A728E" w14:textId="77777777" w:rsidR="00835737" w:rsidRPr="00E96581" w:rsidRDefault="00835737" w:rsidP="00835737">
      <w:pPr>
        <w:rPr>
          <w:rFonts w:ascii="Metro Nova Pro" w:hAnsi="Metro Nova Pro"/>
        </w:rPr>
      </w:pPr>
    </w:p>
    <w:p w14:paraId="3C498F19" w14:textId="77777777" w:rsidR="00835737" w:rsidRDefault="00835737" w:rsidP="00835737">
      <w:pPr>
        <w:rPr>
          <w:rFonts w:ascii="Metro Nova Pro" w:hAnsi="Metro Nova Pro"/>
        </w:rPr>
      </w:pPr>
    </w:p>
    <w:p w14:paraId="7A27EE89" w14:textId="77777777" w:rsidR="00FC64D7" w:rsidRDefault="00FC64D7" w:rsidP="00835737">
      <w:pPr>
        <w:rPr>
          <w:rFonts w:ascii="Metro Nova Pro" w:hAnsi="Metro Nova Pro"/>
        </w:rPr>
      </w:pPr>
    </w:p>
    <w:p w14:paraId="682C17C0" w14:textId="77777777" w:rsidR="00FC64D7" w:rsidRDefault="00FC64D7" w:rsidP="00835737">
      <w:pPr>
        <w:rPr>
          <w:rFonts w:ascii="Metro Nova Pro" w:hAnsi="Metro Nova Pro"/>
        </w:rPr>
      </w:pPr>
    </w:p>
    <w:p w14:paraId="1E1E0D58" w14:textId="77777777" w:rsidR="00FC64D7" w:rsidRDefault="00FC64D7" w:rsidP="00835737">
      <w:pPr>
        <w:rPr>
          <w:rFonts w:ascii="Metro Nova Pro" w:hAnsi="Metro Nova Pro"/>
        </w:rPr>
      </w:pPr>
    </w:p>
    <w:p w14:paraId="563FD25E" w14:textId="77777777" w:rsidR="00FC64D7" w:rsidRDefault="00FC64D7" w:rsidP="00835737">
      <w:pPr>
        <w:rPr>
          <w:rFonts w:ascii="Metro Nova Pro" w:hAnsi="Metro Nova Pro"/>
        </w:rPr>
      </w:pPr>
    </w:p>
    <w:p w14:paraId="7684B420" w14:textId="77777777" w:rsidR="00FC64D7" w:rsidRDefault="00FC64D7" w:rsidP="00835737">
      <w:pPr>
        <w:rPr>
          <w:rFonts w:ascii="Metro Nova Pro" w:hAnsi="Metro Nova Pro"/>
        </w:rPr>
      </w:pPr>
    </w:p>
    <w:p w14:paraId="6BC4C679" w14:textId="77777777" w:rsidR="00FC64D7" w:rsidRDefault="00FC64D7" w:rsidP="00835737">
      <w:pPr>
        <w:rPr>
          <w:rFonts w:ascii="Metro Nova Pro" w:hAnsi="Metro Nova Pro"/>
        </w:rPr>
      </w:pPr>
    </w:p>
    <w:p w14:paraId="385085EB" w14:textId="21CB34AB" w:rsidR="00FC64D7" w:rsidRDefault="00FC64D7">
      <w:pPr>
        <w:rPr>
          <w:rFonts w:ascii="Metro Nova Pro" w:hAnsi="Metro Nova Pro"/>
        </w:rPr>
      </w:pPr>
      <w:r>
        <w:rPr>
          <w:rFonts w:ascii="Metro Nova Pro" w:hAnsi="Metro Nova Pro"/>
          <w:noProof/>
        </w:rPr>
        <mc:AlternateContent>
          <mc:Choice Requires="wps">
            <w:drawing>
              <wp:anchor distT="0" distB="0" distL="114300" distR="114300" simplePos="0" relativeHeight="251663360" behindDoc="0" locked="0" layoutInCell="1" allowOverlap="1" wp14:anchorId="0BB03B59" wp14:editId="02E173CB">
                <wp:simplePos x="0" y="0"/>
                <wp:positionH relativeFrom="column">
                  <wp:posOffset>0</wp:posOffset>
                </wp:positionH>
                <wp:positionV relativeFrom="paragraph">
                  <wp:posOffset>0</wp:posOffset>
                </wp:positionV>
                <wp:extent cx="5486400" cy="3657600"/>
                <wp:effectExtent l="0" t="0" r="19050" b="19050"/>
                <wp:wrapNone/>
                <wp:docPr id="1732017146"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3CBFB654" w14:textId="77777777" w:rsidR="00A026DA" w:rsidRPr="007C0A03" w:rsidRDefault="00A026DA" w:rsidP="00A026DA">
                            <w:pPr>
                              <w:pStyle w:val="Heading1"/>
                            </w:pPr>
                            <w:r>
                              <w:t>Deception</w:t>
                            </w:r>
                            <w:r w:rsidRPr="007C0A03">
                              <w:t xml:space="preserve"> 202</w:t>
                            </w:r>
                            <w:r>
                              <w:t>6</w:t>
                            </w:r>
                          </w:p>
                          <w:p w14:paraId="21C298C6" w14:textId="77777777" w:rsidR="00A026DA" w:rsidRDefault="00A026DA" w:rsidP="00A026DA">
                            <w:pPr>
                              <w:rPr>
                                <w:rFonts w:ascii="Metro Nova Pro" w:hAnsi="Metro Nova Pro"/>
                              </w:rPr>
                            </w:pPr>
                            <w:r>
                              <w:rPr>
                                <w:rFonts w:ascii="Metro Nova Pro" w:hAnsi="Metro Nova Pro"/>
                              </w:rPr>
                              <w:t>I used aerial cameras for this, flying in from several miles away over Deception Pass at the North tip of Whidbey Island, Washington. I was thrilled to turn the camera down and capture the 1935 bridge that floats almost two hundred feet above a silvery spring afternoon.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C27E6B" w14:paraId="4DBC8612" w14:textId="77777777" w:rsidTr="00A404E1">
                              <w:tc>
                                <w:tcPr>
                                  <w:tcW w:w="4787" w:type="dxa"/>
                                  <w:gridSpan w:val="2"/>
                                </w:tcPr>
                                <w:p w14:paraId="2247CAC2" w14:textId="2AC49961" w:rsidR="00C27E6B" w:rsidRDefault="00E00640" w:rsidP="00C27E6B">
                                  <w:pPr>
                                    <w:rPr>
                                      <w:rFonts w:ascii="Metro Nova Pro" w:hAnsi="Metro Nova Pro"/>
                                      <w:noProof/>
                                    </w:rPr>
                                  </w:pPr>
                                  <w:r>
                                    <w:rPr>
                                      <w:rFonts w:ascii="Metro Nova Pro" w:hAnsi="Metro Nova Pro"/>
                                      <w:noProof/>
                                    </w:rPr>
                                    <w:t>1</w:t>
                                  </w:r>
                                  <w:r w:rsidR="00F333B6">
                                    <w:rPr>
                                      <w:rFonts w:ascii="Metro Nova Pro" w:hAnsi="Metro Nova Pro"/>
                                      <w:noProof/>
                                    </w:rPr>
                                    <w:t>2</w:t>
                                  </w:r>
                                  <w:r w:rsidR="00C27E6B">
                                    <w:rPr>
                                      <w:rFonts w:ascii="Metro Nova Pro" w:hAnsi="Metro Nova Pro"/>
                                      <w:noProof/>
                                    </w:rPr>
                                    <w:t xml:space="preserve">” X </w:t>
                                  </w:r>
                                  <w:r w:rsidR="00F333B6">
                                    <w:rPr>
                                      <w:rFonts w:ascii="Metro Nova Pro" w:hAnsi="Metro Nova Pro"/>
                                      <w:noProof/>
                                    </w:rPr>
                                    <w:t>8</w:t>
                                  </w:r>
                                  <w:r w:rsidR="00C27E6B">
                                    <w:rPr>
                                      <w:rFonts w:ascii="Metro Nova Pro" w:hAnsi="Metro Nova Pro"/>
                                      <w:noProof/>
                                    </w:rPr>
                                    <w:t xml:space="preserve">” - </w:t>
                                  </w:r>
                                  <w:r w:rsidR="00C27E6B" w:rsidRPr="00065DB0">
                                    <w:rPr>
                                      <w:rFonts w:ascii="Metro Nova Pro" w:hAnsi="Metro Nova Pro"/>
                                      <w:b/>
                                      <w:bCs/>
                                      <w:noProof/>
                                    </w:rPr>
                                    <w:t>$</w:t>
                                  </w:r>
                                  <w:r w:rsidR="00C110DD">
                                    <w:rPr>
                                      <w:rFonts w:ascii="Metro Nova Pro" w:hAnsi="Metro Nova Pro"/>
                                      <w:b/>
                                      <w:bCs/>
                                      <w:noProof/>
                                    </w:rPr>
                                    <w:t>80</w:t>
                                  </w:r>
                                  <w:r w:rsidR="00C27E6B">
                                    <w:rPr>
                                      <w:rFonts w:ascii="Metro Nova Pro" w:hAnsi="Metro Nova Pro"/>
                                      <w:noProof/>
                                    </w:rPr>
                                    <w:br/>
                                  </w:r>
                                </w:p>
                              </w:tc>
                              <w:tc>
                                <w:tcPr>
                                  <w:tcW w:w="2393" w:type="dxa"/>
                                </w:tcPr>
                                <w:p w14:paraId="373A2C26" w14:textId="77777777" w:rsidR="00C27E6B" w:rsidRDefault="00C27E6B" w:rsidP="00C27E6B">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C27E6B" w14:paraId="6F481797" w14:textId="77777777" w:rsidTr="00A404E1">
                              <w:tc>
                                <w:tcPr>
                                  <w:tcW w:w="2392" w:type="dxa"/>
                                  <w:vAlign w:val="bottom"/>
                                </w:tcPr>
                                <w:p w14:paraId="54703954" w14:textId="77777777" w:rsidR="00C27E6B" w:rsidRDefault="00C27E6B" w:rsidP="00C27E6B">
                                  <w:pPr>
                                    <w:rPr>
                                      <w:rFonts w:ascii="Metro Nova Pro" w:hAnsi="Metro Nova Pro"/>
                                      <w:noProof/>
                                    </w:rPr>
                                  </w:pPr>
                                  <w:r>
                                    <w:rPr>
                                      <w:rFonts w:ascii="Metro Nova Pro" w:hAnsi="Metro Nova Pro"/>
                                      <w:noProof/>
                                    </w:rPr>
                                    <w:drawing>
                                      <wp:inline distT="0" distB="0" distL="0" distR="0" wp14:anchorId="3BBDFE02" wp14:editId="02C659D6">
                                        <wp:extent cx="789032" cy="783771"/>
                                        <wp:effectExtent l="0" t="0" r="0" b="0"/>
                                        <wp:docPr id="1784433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70542EB8" w14:textId="77777777" w:rsidR="00C27E6B" w:rsidRDefault="00C27E6B" w:rsidP="00C27E6B">
                                  <w:pPr>
                                    <w:jc w:val="center"/>
                                    <w:rPr>
                                      <w:rFonts w:ascii="Metro Nova Pro" w:hAnsi="Metro Nova Pro"/>
                                      <w:noProof/>
                                    </w:rPr>
                                  </w:pPr>
                                  <w:r>
                                    <w:rPr>
                                      <w:rFonts w:ascii="Metro Nova Pro" w:hAnsi="Metro Nova Pro"/>
                                      <w:noProof/>
                                    </w:rPr>
                                    <w:drawing>
                                      <wp:inline distT="0" distB="0" distL="0" distR="0" wp14:anchorId="0E7128AF" wp14:editId="26326F0F">
                                        <wp:extent cx="749300" cy="738758"/>
                                        <wp:effectExtent l="0" t="0" r="0" b="4445"/>
                                        <wp:docPr id="100143663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68913590" w14:textId="77777777" w:rsidR="00C27E6B" w:rsidRPr="00065DB0" w:rsidRDefault="00C27E6B" w:rsidP="00C27E6B">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5C0C4BC" w14:textId="77777777" w:rsidR="00C27E6B" w:rsidRDefault="00C27E6B" w:rsidP="00C27E6B">
                                  <w:pPr>
                                    <w:jc w:val="right"/>
                                    <w:rPr>
                                      <w:rFonts w:ascii="Metro Nova Pro" w:hAnsi="Metro Nova Pro"/>
                                      <w:noProof/>
                                    </w:rPr>
                                  </w:pPr>
                                  <w:r>
                                    <w:rPr>
                                      <w:rFonts w:ascii="Metro Nova Pro" w:hAnsi="Metro Nova Pro"/>
                                      <w:noProof/>
                                    </w:rPr>
                                    <w:drawing>
                                      <wp:inline distT="0" distB="0" distL="0" distR="0" wp14:anchorId="77DB66BE" wp14:editId="15CF904B">
                                        <wp:extent cx="1126664" cy="1126664"/>
                                        <wp:effectExtent l="0" t="0" r="0" b="0"/>
                                        <wp:docPr id="200213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3333"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02FB78D3" w14:textId="77777777" w:rsidR="00C27E6B" w:rsidRDefault="00C27E6B" w:rsidP="00A026DA">
                            <w:pPr>
                              <w:rPr>
                                <w:rFonts w:ascii="Metro Nova Pro" w:hAnsi="Metro Nova Pro"/>
                              </w:rPr>
                            </w:pPr>
                          </w:p>
                          <w:p w14:paraId="18FA21B1" w14:textId="4C958235" w:rsidR="00E85012" w:rsidRPr="00FC64D7" w:rsidRDefault="00E85012" w:rsidP="00E85012">
                            <w:pPr>
                              <w:jc w:val="cente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3B59" id="_x0000_s1027" type="#_x0000_t202" style="position:absolute;margin-left:0;margin-top:0;width:6in;height:4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" fillcolor="white [3201]" strokeweight=".5pt">
                <v:textbox inset="36pt,,36pt">
                  <w:txbxContent>
                    <w:p w14:paraId="3CBFB654" w14:textId="77777777" w:rsidR="00A026DA" w:rsidRPr="007C0A03" w:rsidRDefault="00A026DA" w:rsidP="00A026DA">
                      <w:pPr>
                        <w:pStyle w:val="Heading1"/>
                      </w:pPr>
                      <w:r>
                        <w:t>Deception</w:t>
                      </w:r>
                      <w:r w:rsidRPr="007C0A03">
                        <w:t xml:space="preserve"> 202</w:t>
                      </w:r>
                      <w:r>
                        <w:t>6</w:t>
                      </w:r>
                    </w:p>
                    <w:p w14:paraId="21C298C6" w14:textId="77777777" w:rsidR="00A026DA" w:rsidRDefault="00A026DA" w:rsidP="00A026DA">
                      <w:pPr>
                        <w:rPr>
                          <w:rFonts w:ascii="Metro Nova Pro" w:hAnsi="Metro Nova Pro"/>
                        </w:rPr>
                      </w:pPr>
                      <w:r>
                        <w:rPr>
                          <w:rFonts w:ascii="Metro Nova Pro" w:hAnsi="Metro Nova Pro"/>
                        </w:rPr>
                        <w:t>I used aerial cameras for this, flying in from several miles away over Deception Pass at the North tip of Whidbey Island, Washington. I was thrilled to turn the camera down and capture the 1935 bridge that floats almost two hundred feet above a silvery spring afternoon.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C27E6B" w14:paraId="4DBC8612" w14:textId="77777777" w:rsidTr="00A404E1">
                        <w:tc>
                          <w:tcPr>
                            <w:tcW w:w="4787" w:type="dxa"/>
                            <w:gridSpan w:val="2"/>
                          </w:tcPr>
                          <w:p w14:paraId="2247CAC2" w14:textId="2AC49961" w:rsidR="00C27E6B" w:rsidRDefault="00E00640" w:rsidP="00C27E6B">
                            <w:pPr>
                              <w:rPr>
                                <w:rFonts w:ascii="Metro Nova Pro" w:hAnsi="Metro Nova Pro"/>
                                <w:noProof/>
                              </w:rPr>
                            </w:pPr>
                            <w:r>
                              <w:rPr>
                                <w:rFonts w:ascii="Metro Nova Pro" w:hAnsi="Metro Nova Pro"/>
                                <w:noProof/>
                              </w:rPr>
                              <w:t>1</w:t>
                            </w:r>
                            <w:r w:rsidR="00F333B6">
                              <w:rPr>
                                <w:rFonts w:ascii="Metro Nova Pro" w:hAnsi="Metro Nova Pro"/>
                                <w:noProof/>
                              </w:rPr>
                              <w:t>2</w:t>
                            </w:r>
                            <w:r w:rsidR="00C27E6B">
                              <w:rPr>
                                <w:rFonts w:ascii="Metro Nova Pro" w:hAnsi="Metro Nova Pro"/>
                                <w:noProof/>
                              </w:rPr>
                              <w:t xml:space="preserve">” X </w:t>
                            </w:r>
                            <w:r w:rsidR="00F333B6">
                              <w:rPr>
                                <w:rFonts w:ascii="Metro Nova Pro" w:hAnsi="Metro Nova Pro"/>
                                <w:noProof/>
                              </w:rPr>
                              <w:t>8</w:t>
                            </w:r>
                            <w:r w:rsidR="00C27E6B">
                              <w:rPr>
                                <w:rFonts w:ascii="Metro Nova Pro" w:hAnsi="Metro Nova Pro"/>
                                <w:noProof/>
                              </w:rPr>
                              <w:t xml:space="preserve">” - </w:t>
                            </w:r>
                            <w:r w:rsidR="00C27E6B" w:rsidRPr="00065DB0">
                              <w:rPr>
                                <w:rFonts w:ascii="Metro Nova Pro" w:hAnsi="Metro Nova Pro"/>
                                <w:b/>
                                <w:bCs/>
                                <w:noProof/>
                              </w:rPr>
                              <w:t>$</w:t>
                            </w:r>
                            <w:r w:rsidR="00C110DD">
                              <w:rPr>
                                <w:rFonts w:ascii="Metro Nova Pro" w:hAnsi="Metro Nova Pro"/>
                                <w:b/>
                                <w:bCs/>
                                <w:noProof/>
                              </w:rPr>
                              <w:t>80</w:t>
                            </w:r>
                            <w:r w:rsidR="00C27E6B">
                              <w:rPr>
                                <w:rFonts w:ascii="Metro Nova Pro" w:hAnsi="Metro Nova Pro"/>
                                <w:noProof/>
                              </w:rPr>
                              <w:br/>
                            </w:r>
                          </w:p>
                        </w:tc>
                        <w:tc>
                          <w:tcPr>
                            <w:tcW w:w="2393" w:type="dxa"/>
                          </w:tcPr>
                          <w:p w14:paraId="373A2C26" w14:textId="77777777" w:rsidR="00C27E6B" w:rsidRDefault="00C27E6B" w:rsidP="00C27E6B">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C27E6B" w14:paraId="6F481797" w14:textId="77777777" w:rsidTr="00A404E1">
                        <w:tc>
                          <w:tcPr>
                            <w:tcW w:w="2392" w:type="dxa"/>
                            <w:vAlign w:val="bottom"/>
                          </w:tcPr>
                          <w:p w14:paraId="54703954" w14:textId="77777777" w:rsidR="00C27E6B" w:rsidRDefault="00C27E6B" w:rsidP="00C27E6B">
                            <w:pPr>
                              <w:rPr>
                                <w:rFonts w:ascii="Metro Nova Pro" w:hAnsi="Metro Nova Pro"/>
                                <w:noProof/>
                              </w:rPr>
                            </w:pPr>
                            <w:r>
                              <w:rPr>
                                <w:rFonts w:ascii="Metro Nova Pro" w:hAnsi="Metro Nova Pro"/>
                                <w:noProof/>
                              </w:rPr>
                              <w:drawing>
                                <wp:inline distT="0" distB="0" distL="0" distR="0" wp14:anchorId="3BBDFE02" wp14:editId="02C659D6">
                                  <wp:extent cx="789032" cy="783771"/>
                                  <wp:effectExtent l="0" t="0" r="0" b="0"/>
                                  <wp:docPr id="1784433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70542EB8" w14:textId="77777777" w:rsidR="00C27E6B" w:rsidRDefault="00C27E6B" w:rsidP="00C27E6B">
                            <w:pPr>
                              <w:jc w:val="center"/>
                              <w:rPr>
                                <w:rFonts w:ascii="Metro Nova Pro" w:hAnsi="Metro Nova Pro"/>
                                <w:noProof/>
                              </w:rPr>
                            </w:pPr>
                            <w:r>
                              <w:rPr>
                                <w:rFonts w:ascii="Metro Nova Pro" w:hAnsi="Metro Nova Pro"/>
                                <w:noProof/>
                              </w:rPr>
                              <w:drawing>
                                <wp:inline distT="0" distB="0" distL="0" distR="0" wp14:anchorId="0E7128AF" wp14:editId="26326F0F">
                                  <wp:extent cx="749300" cy="738758"/>
                                  <wp:effectExtent l="0" t="0" r="0" b="4445"/>
                                  <wp:docPr id="100143663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68913590" w14:textId="77777777" w:rsidR="00C27E6B" w:rsidRPr="00065DB0" w:rsidRDefault="00C27E6B" w:rsidP="00C27E6B">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5C0C4BC" w14:textId="77777777" w:rsidR="00C27E6B" w:rsidRDefault="00C27E6B" w:rsidP="00C27E6B">
                            <w:pPr>
                              <w:jc w:val="right"/>
                              <w:rPr>
                                <w:rFonts w:ascii="Metro Nova Pro" w:hAnsi="Metro Nova Pro"/>
                                <w:noProof/>
                              </w:rPr>
                            </w:pPr>
                            <w:r>
                              <w:rPr>
                                <w:rFonts w:ascii="Metro Nova Pro" w:hAnsi="Metro Nova Pro"/>
                                <w:noProof/>
                              </w:rPr>
                              <w:drawing>
                                <wp:inline distT="0" distB="0" distL="0" distR="0" wp14:anchorId="77DB66BE" wp14:editId="15CF904B">
                                  <wp:extent cx="1126664" cy="1126664"/>
                                  <wp:effectExtent l="0" t="0" r="0" b="0"/>
                                  <wp:docPr id="200213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3333"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02FB78D3" w14:textId="77777777" w:rsidR="00C27E6B" w:rsidRDefault="00C27E6B" w:rsidP="00A026DA">
                      <w:pPr>
                        <w:rPr>
                          <w:rFonts w:ascii="Metro Nova Pro" w:hAnsi="Metro Nova Pro"/>
                        </w:rPr>
                      </w:pPr>
                    </w:p>
                    <w:p w14:paraId="18FA21B1" w14:textId="4C958235" w:rsidR="00E85012" w:rsidRPr="00FC64D7" w:rsidRDefault="00E85012" w:rsidP="00E85012">
                      <w:pPr>
                        <w:jc w:val="center"/>
                        <w:rPr>
                          <w:rFonts w:ascii="Metro Nova Pro" w:hAnsi="Metro Nova Pro"/>
                          <w:noProof/>
                        </w:rPr>
                      </w:pPr>
                    </w:p>
                  </w:txbxContent>
                </v:textbox>
              </v:shape>
            </w:pict>
          </mc:Fallback>
        </mc:AlternateContent>
      </w:r>
      <w:r>
        <w:rPr>
          <w:rFonts w:ascii="Metro Nova Pro" w:hAnsi="Metro Nova Pro"/>
        </w:rPr>
        <w:br w:type="page"/>
      </w:r>
    </w:p>
    <w:p w14:paraId="03CAD429" w14:textId="1CA81319" w:rsidR="00FC64D7" w:rsidRDefault="00FC64D7">
      <w:pPr>
        <w:rPr>
          <w:rFonts w:ascii="Metro Nova Pro" w:hAnsi="Metro Nova Pro"/>
        </w:rPr>
      </w:pPr>
      <w:r>
        <w:rPr>
          <w:rFonts w:ascii="Metro Nova Pro" w:hAnsi="Metro Nova Pro"/>
          <w:noProof/>
        </w:rPr>
        <w:lastRenderedPageBreak/>
        <mc:AlternateContent>
          <mc:Choice Requires="wps">
            <w:drawing>
              <wp:anchor distT="0" distB="0" distL="114300" distR="114300" simplePos="0" relativeHeight="251667456" behindDoc="0" locked="0" layoutInCell="1" allowOverlap="1" wp14:anchorId="76F15B21" wp14:editId="49D51A86">
                <wp:simplePos x="0" y="0"/>
                <wp:positionH relativeFrom="margin">
                  <wp:align>left</wp:align>
                </wp:positionH>
                <wp:positionV relativeFrom="paragraph">
                  <wp:posOffset>4006850</wp:posOffset>
                </wp:positionV>
                <wp:extent cx="5486400" cy="3657600"/>
                <wp:effectExtent l="0" t="0" r="19050" b="19050"/>
                <wp:wrapNone/>
                <wp:docPr id="1437761161"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173654D3" w14:textId="77777777" w:rsidR="00571E3B" w:rsidRPr="0063431D" w:rsidRDefault="00571E3B" w:rsidP="00571E3B">
                            <w:pPr>
                              <w:pStyle w:val="Heading1"/>
                              <w:rPr>
                                <w:strike/>
                                <w:noProof/>
                              </w:rPr>
                            </w:pPr>
                            <w:r w:rsidRPr="0063431D">
                              <w:rPr>
                                <w:strike/>
                                <w:noProof/>
                              </w:rPr>
                              <w:t>Reading 2024</w:t>
                            </w:r>
                          </w:p>
                          <w:p w14:paraId="1A60ECC2" w14:textId="77777777" w:rsidR="00571E3B" w:rsidRPr="0063431D" w:rsidRDefault="00571E3B" w:rsidP="00571E3B">
                            <w:pPr>
                              <w:rPr>
                                <w:rFonts w:ascii="Metro Nova Pro" w:hAnsi="Metro Nova Pro"/>
                                <w:strike/>
                                <w:noProof/>
                              </w:rPr>
                            </w:pPr>
                            <w:r w:rsidRPr="0063431D">
                              <w:rPr>
                                <w:rFonts w:ascii="Metro Nova Pro" w:hAnsi="Metro Nova Pro"/>
                                <w:strike/>
                                <w:noProof/>
                              </w:rPr>
                              <w:t>We spent a day touring the south coast of Iceland. Vik is famous for its church, its black sand beaches and its puffins. But this woman reading alone on the basalt columns at the beach was a striking contrast that needed no color adjustments at 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6B7B2F" w:rsidRPr="0063431D" w14:paraId="6C04D5B3" w14:textId="77777777" w:rsidTr="00320188">
                              <w:tc>
                                <w:tcPr>
                                  <w:tcW w:w="4787" w:type="dxa"/>
                                  <w:gridSpan w:val="2"/>
                                </w:tcPr>
                                <w:p w14:paraId="53A96D42" w14:textId="5A7A329B" w:rsidR="006B7B2F" w:rsidRPr="0063431D" w:rsidRDefault="006B7B2F" w:rsidP="006B7B2F">
                                  <w:pPr>
                                    <w:rPr>
                                      <w:rFonts w:ascii="Metro Nova Pro" w:hAnsi="Metro Nova Pro"/>
                                      <w:strike/>
                                      <w:noProof/>
                                    </w:rPr>
                                  </w:pPr>
                                  <w:r w:rsidRPr="0063431D">
                                    <w:rPr>
                                      <w:rFonts w:ascii="Metro Nova Pro" w:hAnsi="Metro Nova Pro"/>
                                      <w:strike/>
                                      <w:noProof/>
                                    </w:rPr>
                                    <w:t>24</w:t>
                                  </w:r>
                                  <w:r w:rsidRPr="0063431D">
                                    <w:rPr>
                                      <w:rFonts w:ascii="Metro Nova Pro" w:hAnsi="Metro Nova Pro"/>
                                      <w:strike/>
                                      <w:noProof/>
                                    </w:rPr>
                                    <w:t xml:space="preserve">” X </w:t>
                                  </w:r>
                                  <w:r w:rsidRPr="0063431D">
                                    <w:rPr>
                                      <w:rFonts w:ascii="Metro Nova Pro" w:hAnsi="Metro Nova Pro"/>
                                      <w:strike/>
                                      <w:noProof/>
                                    </w:rPr>
                                    <w:t>18</w:t>
                                  </w:r>
                                  <w:r w:rsidRPr="0063431D">
                                    <w:rPr>
                                      <w:rFonts w:ascii="Metro Nova Pro" w:hAnsi="Metro Nova Pro"/>
                                      <w:strike/>
                                      <w:noProof/>
                                    </w:rPr>
                                    <w:t xml:space="preserve">” - </w:t>
                                  </w:r>
                                  <w:r w:rsidRPr="0063431D">
                                    <w:rPr>
                                      <w:rFonts w:ascii="Metro Nova Pro" w:hAnsi="Metro Nova Pro"/>
                                      <w:b/>
                                      <w:bCs/>
                                      <w:strike/>
                                      <w:noProof/>
                                    </w:rPr>
                                    <w:t>$</w:t>
                                  </w:r>
                                  <w:r w:rsidR="0005109D" w:rsidRPr="0063431D">
                                    <w:rPr>
                                      <w:rFonts w:ascii="Metro Nova Pro" w:hAnsi="Metro Nova Pro"/>
                                      <w:b/>
                                      <w:bCs/>
                                      <w:strike/>
                                      <w:noProof/>
                                    </w:rPr>
                                    <w:t>300</w:t>
                                  </w:r>
                                  <w:r w:rsidRPr="0063431D">
                                    <w:rPr>
                                      <w:rFonts w:ascii="Metro Nova Pro" w:hAnsi="Metro Nova Pro"/>
                                      <w:strike/>
                                      <w:noProof/>
                                    </w:rPr>
                                    <w:br/>
                                  </w:r>
                                </w:p>
                              </w:tc>
                              <w:tc>
                                <w:tcPr>
                                  <w:tcW w:w="2393" w:type="dxa"/>
                                </w:tcPr>
                                <w:p w14:paraId="25D15DB6" w14:textId="77777777" w:rsidR="006B7B2F" w:rsidRPr="0063431D" w:rsidRDefault="006B7B2F" w:rsidP="006B7B2F">
                                  <w:pPr>
                                    <w:jc w:val="right"/>
                                    <w:rPr>
                                      <w:rFonts w:ascii="Metro Nova Pro" w:hAnsi="Metro Nova Pro"/>
                                      <w:strike/>
                                      <w:noProof/>
                                    </w:rPr>
                                  </w:pPr>
                                  <w:r w:rsidRPr="0063431D">
                                    <w:rPr>
                                      <w:rFonts w:ascii="Metro Nova Pro" w:hAnsi="Metro Nova Pro"/>
                                      <w:strike/>
                                      <w:noProof/>
                                      <w:sz w:val="20"/>
                                      <w:szCs w:val="20"/>
                                    </w:rPr>
                                    <w:t xml:space="preserve">More sizes at </w:t>
                                  </w:r>
                                  <w:r w:rsidRPr="0063431D">
                                    <w:rPr>
                                      <w:rFonts w:ascii="Metro Nova Pro" w:hAnsi="Metro Nova Pro"/>
                                      <w:b/>
                                      <w:bCs/>
                                      <w:strike/>
                                      <w:noProof/>
                                      <w:color w:val="196B24" w:themeColor="accent3"/>
                                      <w:sz w:val="20"/>
                                      <w:szCs w:val="20"/>
                                    </w:rPr>
                                    <w:t>www.chrismcnulty.net</w:t>
                                  </w:r>
                                </w:p>
                              </w:tc>
                            </w:tr>
                            <w:tr w:rsidR="006B7B2F" w14:paraId="5924B124" w14:textId="77777777" w:rsidTr="00320188">
                              <w:tc>
                                <w:tcPr>
                                  <w:tcW w:w="2392" w:type="dxa"/>
                                  <w:vAlign w:val="bottom"/>
                                </w:tcPr>
                                <w:p w14:paraId="108711EA" w14:textId="77777777" w:rsidR="006B7B2F" w:rsidRDefault="006B7B2F" w:rsidP="006B7B2F">
                                  <w:pPr>
                                    <w:rPr>
                                      <w:rFonts w:ascii="Metro Nova Pro" w:hAnsi="Metro Nova Pro"/>
                                      <w:noProof/>
                                    </w:rPr>
                                  </w:pPr>
                                  <w:r>
                                    <w:rPr>
                                      <w:rFonts w:ascii="Metro Nova Pro" w:hAnsi="Metro Nova Pro"/>
                                      <w:noProof/>
                                    </w:rPr>
                                    <w:drawing>
                                      <wp:inline distT="0" distB="0" distL="0" distR="0" wp14:anchorId="6FACA7B7" wp14:editId="4DAAF810">
                                        <wp:extent cx="789032" cy="783771"/>
                                        <wp:effectExtent l="0" t="0" r="0" b="0"/>
                                        <wp:docPr id="1883902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8C7086A" w14:textId="77777777" w:rsidR="006B7B2F" w:rsidRDefault="006B7B2F" w:rsidP="006B7B2F">
                                  <w:pPr>
                                    <w:jc w:val="center"/>
                                    <w:rPr>
                                      <w:rFonts w:ascii="Metro Nova Pro" w:hAnsi="Metro Nova Pro"/>
                                      <w:noProof/>
                                    </w:rPr>
                                  </w:pPr>
                                  <w:r>
                                    <w:rPr>
                                      <w:rFonts w:ascii="Metro Nova Pro" w:hAnsi="Metro Nova Pro"/>
                                      <w:noProof/>
                                    </w:rPr>
                                    <w:drawing>
                                      <wp:inline distT="0" distB="0" distL="0" distR="0" wp14:anchorId="32FB5CE6" wp14:editId="7027AA49">
                                        <wp:extent cx="749300" cy="738758"/>
                                        <wp:effectExtent l="0" t="0" r="0" b="4445"/>
                                        <wp:docPr id="869252518"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769A8C24" w14:textId="77777777" w:rsidR="006B7B2F" w:rsidRPr="00065DB0" w:rsidRDefault="006B7B2F" w:rsidP="006B7B2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1FF45C7" w14:textId="77777777" w:rsidR="006B7B2F" w:rsidRDefault="006B7B2F" w:rsidP="006B7B2F">
                                  <w:pPr>
                                    <w:jc w:val="right"/>
                                    <w:rPr>
                                      <w:rFonts w:ascii="Metro Nova Pro" w:hAnsi="Metro Nova Pro"/>
                                      <w:noProof/>
                                    </w:rPr>
                                  </w:pPr>
                                  <w:r>
                                    <w:rPr>
                                      <w:rFonts w:ascii="Metro Nova Pro" w:hAnsi="Metro Nova Pro"/>
                                      <w:noProof/>
                                    </w:rPr>
                                    <w:drawing>
                                      <wp:inline distT="0" distB="0" distL="0" distR="0" wp14:anchorId="3CBC9E58" wp14:editId="74F603A9">
                                        <wp:extent cx="1126664" cy="1126664"/>
                                        <wp:effectExtent l="0" t="0" r="0" b="0"/>
                                        <wp:docPr id="1142108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8805"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432C3C3E" w14:textId="77777777" w:rsidR="006B7B2F" w:rsidRDefault="006B7B2F" w:rsidP="00571E3B">
                            <w:pPr>
                              <w:rPr>
                                <w:rFonts w:ascii="Metro Nova Pro" w:hAnsi="Metro Nova Pro"/>
                                <w:noProof/>
                              </w:rPr>
                            </w:pPr>
                          </w:p>
                          <w:p w14:paraId="565478A4" w14:textId="4F771195" w:rsidR="00E85012" w:rsidRPr="00FC64D7" w:rsidRDefault="00E85012" w:rsidP="00EC3A43">
                            <w:pPr>
                              <w:jc w:val="cente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15B21" id="_x0000_s1028" type="#_x0000_t202" style="position:absolute;margin-left:0;margin-top:315.5pt;width:6in;height:4in;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" fillcolor="white [3201]" strokeweight=".5pt">
                <v:textbox inset="36pt,,36pt">
                  <w:txbxContent>
                    <w:p w14:paraId="173654D3" w14:textId="77777777" w:rsidR="00571E3B" w:rsidRPr="0063431D" w:rsidRDefault="00571E3B" w:rsidP="00571E3B">
                      <w:pPr>
                        <w:pStyle w:val="Heading1"/>
                        <w:rPr>
                          <w:strike/>
                          <w:noProof/>
                        </w:rPr>
                      </w:pPr>
                      <w:r w:rsidRPr="0063431D">
                        <w:rPr>
                          <w:strike/>
                          <w:noProof/>
                        </w:rPr>
                        <w:t>Reading 2024</w:t>
                      </w:r>
                    </w:p>
                    <w:p w14:paraId="1A60ECC2" w14:textId="77777777" w:rsidR="00571E3B" w:rsidRPr="0063431D" w:rsidRDefault="00571E3B" w:rsidP="00571E3B">
                      <w:pPr>
                        <w:rPr>
                          <w:rFonts w:ascii="Metro Nova Pro" w:hAnsi="Metro Nova Pro"/>
                          <w:strike/>
                          <w:noProof/>
                        </w:rPr>
                      </w:pPr>
                      <w:r w:rsidRPr="0063431D">
                        <w:rPr>
                          <w:rFonts w:ascii="Metro Nova Pro" w:hAnsi="Metro Nova Pro"/>
                          <w:strike/>
                          <w:noProof/>
                        </w:rPr>
                        <w:t>We spent a day touring the south coast of Iceland. Vik is famous for its church, its black sand beaches and its puffins. But this woman reading alone on the basalt columns at the beach was a striking contrast that needed no color adjustments at 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6B7B2F" w:rsidRPr="0063431D" w14:paraId="6C04D5B3" w14:textId="77777777" w:rsidTr="00320188">
                        <w:tc>
                          <w:tcPr>
                            <w:tcW w:w="4787" w:type="dxa"/>
                            <w:gridSpan w:val="2"/>
                          </w:tcPr>
                          <w:p w14:paraId="53A96D42" w14:textId="5A7A329B" w:rsidR="006B7B2F" w:rsidRPr="0063431D" w:rsidRDefault="006B7B2F" w:rsidP="006B7B2F">
                            <w:pPr>
                              <w:rPr>
                                <w:rFonts w:ascii="Metro Nova Pro" w:hAnsi="Metro Nova Pro"/>
                                <w:strike/>
                                <w:noProof/>
                              </w:rPr>
                            </w:pPr>
                            <w:r w:rsidRPr="0063431D">
                              <w:rPr>
                                <w:rFonts w:ascii="Metro Nova Pro" w:hAnsi="Metro Nova Pro"/>
                                <w:strike/>
                                <w:noProof/>
                              </w:rPr>
                              <w:t>24</w:t>
                            </w:r>
                            <w:r w:rsidRPr="0063431D">
                              <w:rPr>
                                <w:rFonts w:ascii="Metro Nova Pro" w:hAnsi="Metro Nova Pro"/>
                                <w:strike/>
                                <w:noProof/>
                              </w:rPr>
                              <w:t xml:space="preserve">” X </w:t>
                            </w:r>
                            <w:r w:rsidRPr="0063431D">
                              <w:rPr>
                                <w:rFonts w:ascii="Metro Nova Pro" w:hAnsi="Metro Nova Pro"/>
                                <w:strike/>
                                <w:noProof/>
                              </w:rPr>
                              <w:t>18</w:t>
                            </w:r>
                            <w:r w:rsidRPr="0063431D">
                              <w:rPr>
                                <w:rFonts w:ascii="Metro Nova Pro" w:hAnsi="Metro Nova Pro"/>
                                <w:strike/>
                                <w:noProof/>
                              </w:rPr>
                              <w:t xml:space="preserve">” - </w:t>
                            </w:r>
                            <w:r w:rsidRPr="0063431D">
                              <w:rPr>
                                <w:rFonts w:ascii="Metro Nova Pro" w:hAnsi="Metro Nova Pro"/>
                                <w:b/>
                                <w:bCs/>
                                <w:strike/>
                                <w:noProof/>
                              </w:rPr>
                              <w:t>$</w:t>
                            </w:r>
                            <w:r w:rsidR="0005109D" w:rsidRPr="0063431D">
                              <w:rPr>
                                <w:rFonts w:ascii="Metro Nova Pro" w:hAnsi="Metro Nova Pro"/>
                                <w:b/>
                                <w:bCs/>
                                <w:strike/>
                                <w:noProof/>
                              </w:rPr>
                              <w:t>300</w:t>
                            </w:r>
                            <w:r w:rsidRPr="0063431D">
                              <w:rPr>
                                <w:rFonts w:ascii="Metro Nova Pro" w:hAnsi="Metro Nova Pro"/>
                                <w:strike/>
                                <w:noProof/>
                              </w:rPr>
                              <w:br/>
                            </w:r>
                          </w:p>
                        </w:tc>
                        <w:tc>
                          <w:tcPr>
                            <w:tcW w:w="2393" w:type="dxa"/>
                          </w:tcPr>
                          <w:p w14:paraId="25D15DB6" w14:textId="77777777" w:rsidR="006B7B2F" w:rsidRPr="0063431D" w:rsidRDefault="006B7B2F" w:rsidP="006B7B2F">
                            <w:pPr>
                              <w:jc w:val="right"/>
                              <w:rPr>
                                <w:rFonts w:ascii="Metro Nova Pro" w:hAnsi="Metro Nova Pro"/>
                                <w:strike/>
                                <w:noProof/>
                              </w:rPr>
                            </w:pPr>
                            <w:r w:rsidRPr="0063431D">
                              <w:rPr>
                                <w:rFonts w:ascii="Metro Nova Pro" w:hAnsi="Metro Nova Pro"/>
                                <w:strike/>
                                <w:noProof/>
                                <w:sz w:val="20"/>
                                <w:szCs w:val="20"/>
                              </w:rPr>
                              <w:t xml:space="preserve">More sizes at </w:t>
                            </w:r>
                            <w:r w:rsidRPr="0063431D">
                              <w:rPr>
                                <w:rFonts w:ascii="Metro Nova Pro" w:hAnsi="Metro Nova Pro"/>
                                <w:b/>
                                <w:bCs/>
                                <w:strike/>
                                <w:noProof/>
                                <w:color w:val="196B24" w:themeColor="accent3"/>
                                <w:sz w:val="20"/>
                                <w:szCs w:val="20"/>
                              </w:rPr>
                              <w:t>www.chrismcnulty.net</w:t>
                            </w:r>
                          </w:p>
                        </w:tc>
                      </w:tr>
                      <w:tr w:rsidR="006B7B2F" w14:paraId="5924B124" w14:textId="77777777" w:rsidTr="00320188">
                        <w:tc>
                          <w:tcPr>
                            <w:tcW w:w="2392" w:type="dxa"/>
                            <w:vAlign w:val="bottom"/>
                          </w:tcPr>
                          <w:p w14:paraId="108711EA" w14:textId="77777777" w:rsidR="006B7B2F" w:rsidRDefault="006B7B2F" w:rsidP="006B7B2F">
                            <w:pPr>
                              <w:rPr>
                                <w:rFonts w:ascii="Metro Nova Pro" w:hAnsi="Metro Nova Pro"/>
                                <w:noProof/>
                              </w:rPr>
                            </w:pPr>
                            <w:r>
                              <w:rPr>
                                <w:rFonts w:ascii="Metro Nova Pro" w:hAnsi="Metro Nova Pro"/>
                                <w:noProof/>
                              </w:rPr>
                              <w:drawing>
                                <wp:inline distT="0" distB="0" distL="0" distR="0" wp14:anchorId="6FACA7B7" wp14:editId="4DAAF810">
                                  <wp:extent cx="789032" cy="783771"/>
                                  <wp:effectExtent l="0" t="0" r="0" b="0"/>
                                  <wp:docPr id="1883902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8C7086A" w14:textId="77777777" w:rsidR="006B7B2F" w:rsidRDefault="006B7B2F" w:rsidP="006B7B2F">
                            <w:pPr>
                              <w:jc w:val="center"/>
                              <w:rPr>
                                <w:rFonts w:ascii="Metro Nova Pro" w:hAnsi="Metro Nova Pro"/>
                                <w:noProof/>
                              </w:rPr>
                            </w:pPr>
                            <w:r>
                              <w:rPr>
                                <w:rFonts w:ascii="Metro Nova Pro" w:hAnsi="Metro Nova Pro"/>
                                <w:noProof/>
                              </w:rPr>
                              <w:drawing>
                                <wp:inline distT="0" distB="0" distL="0" distR="0" wp14:anchorId="32FB5CE6" wp14:editId="7027AA49">
                                  <wp:extent cx="749300" cy="738758"/>
                                  <wp:effectExtent l="0" t="0" r="0" b="4445"/>
                                  <wp:docPr id="869252518"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769A8C24" w14:textId="77777777" w:rsidR="006B7B2F" w:rsidRPr="00065DB0" w:rsidRDefault="006B7B2F" w:rsidP="006B7B2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1FF45C7" w14:textId="77777777" w:rsidR="006B7B2F" w:rsidRDefault="006B7B2F" w:rsidP="006B7B2F">
                            <w:pPr>
                              <w:jc w:val="right"/>
                              <w:rPr>
                                <w:rFonts w:ascii="Metro Nova Pro" w:hAnsi="Metro Nova Pro"/>
                                <w:noProof/>
                              </w:rPr>
                            </w:pPr>
                            <w:r>
                              <w:rPr>
                                <w:rFonts w:ascii="Metro Nova Pro" w:hAnsi="Metro Nova Pro"/>
                                <w:noProof/>
                              </w:rPr>
                              <w:drawing>
                                <wp:inline distT="0" distB="0" distL="0" distR="0" wp14:anchorId="3CBC9E58" wp14:editId="74F603A9">
                                  <wp:extent cx="1126664" cy="1126664"/>
                                  <wp:effectExtent l="0" t="0" r="0" b="0"/>
                                  <wp:docPr id="1142108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8805"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432C3C3E" w14:textId="77777777" w:rsidR="006B7B2F" w:rsidRDefault="006B7B2F" w:rsidP="00571E3B">
                      <w:pPr>
                        <w:rPr>
                          <w:rFonts w:ascii="Metro Nova Pro" w:hAnsi="Metro Nova Pro"/>
                          <w:noProof/>
                        </w:rPr>
                      </w:pPr>
                    </w:p>
                    <w:p w14:paraId="565478A4" w14:textId="4F771195" w:rsidR="00E85012" w:rsidRPr="00FC64D7" w:rsidRDefault="00E85012" w:rsidP="00EC3A43">
                      <w:pPr>
                        <w:jc w:val="center"/>
                        <w:rPr>
                          <w:rFonts w:ascii="Metro Nova Pro" w:hAnsi="Metro Nova Pro"/>
                          <w:noProof/>
                        </w:rPr>
                      </w:pPr>
                    </w:p>
                  </w:txbxContent>
                </v:textbox>
                <w10:wrap anchorx="margin"/>
              </v:shape>
            </w:pict>
          </mc:Fallback>
        </mc:AlternateContent>
      </w:r>
      <w:r>
        <w:rPr>
          <w:rFonts w:ascii="Metro Nova Pro" w:hAnsi="Metro Nova Pro"/>
          <w:noProof/>
        </w:rPr>
        <mc:AlternateContent>
          <mc:Choice Requires="wps">
            <w:drawing>
              <wp:anchor distT="0" distB="0" distL="114300" distR="114300" simplePos="0" relativeHeight="251665408" behindDoc="0" locked="0" layoutInCell="1" allowOverlap="1" wp14:anchorId="32660726" wp14:editId="0ED84703">
                <wp:simplePos x="0" y="0"/>
                <wp:positionH relativeFrom="column">
                  <wp:posOffset>0</wp:posOffset>
                </wp:positionH>
                <wp:positionV relativeFrom="paragraph">
                  <wp:posOffset>0</wp:posOffset>
                </wp:positionV>
                <wp:extent cx="5486400" cy="3657600"/>
                <wp:effectExtent l="0" t="0" r="19050" b="19050"/>
                <wp:wrapNone/>
                <wp:docPr id="1561686569"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6F5B6FE6" w14:textId="77777777" w:rsidR="000B0D52" w:rsidRDefault="000B0D52" w:rsidP="000B0D52">
                            <w:pPr>
                              <w:pStyle w:val="Heading1"/>
                              <w:rPr>
                                <w:noProof/>
                              </w:rPr>
                            </w:pPr>
                            <w:r>
                              <w:rPr>
                                <w:noProof/>
                              </w:rPr>
                              <w:t>Palm Springs 2022</w:t>
                            </w:r>
                          </w:p>
                          <w:p w14:paraId="21E0B2C8" w14:textId="77777777" w:rsidR="000B0D52" w:rsidRPr="00D62FC9" w:rsidRDefault="000B0D52" w:rsidP="000B0D52">
                            <w:pPr>
                              <w:rPr>
                                <w:rFonts w:ascii="Metro Nova Pro" w:hAnsi="Metro Nova Pro"/>
                                <w:noProof/>
                              </w:rPr>
                            </w:pPr>
                            <w:r>
                              <w:rPr>
                                <w:rFonts w:ascii="Metro Nova Pro" w:hAnsi="Metro Nova Pro"/>
                                <w:noProof/>
                              </w:rPr>
                              <w:t>During an architecture tour of desert homes in the Twin Palms neighborhood of Palm Springs, one retro Atomic Age home had a fantastic collection of midcentury cars, including this 1958 Oldsmobile Super 88 in “Turquoise Mist”.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8D7B8A" w14:paraId="66C18456" w14:textId="77777777" w:rsidTr="008309A5">
                              <w:tc>
                                <w:tcPr>
                                  <w:tcW w:w="4787" w:type="dxa"/>
                                  <w:gridSpan w:val="2"/>
                                </w:tcPr>
                                <w:p w14:paraId="2DF22DB8" w14:textId="03E8E0BB" w:rsidR="008D7B8A" w:rsidRDefault="008D7B8A" w:rsidP="008D7B8A">
                                  <w:pPr>
                                    <w:rPr>
                                      <w:rFonts w:ascii="Metro Nova Pro" w:hAnsi="Metro Nova Pro"/>
                                      <w:noProof/>
                                    </w:rPr>
                                  </w:pPr>
                                  <w:r>
                                    <w:rPr>
                                      <w:rFonts w:ascii="Metro Nova Pro" w:hAnsi="Metro Nova Pro"/>
                                      <w:noProof/>
                                    </w:rPr>
                                    <w:t>4</w:t>
                                  </w:r>
                                  <w:r>
                                    <w:rPr>
                                      <w:rFonts w:ascii="Metro Nova Pro" w:hAnsi="Metro Nova Pro"/>
                                      <w:noProof/>
                                    </w:rPr>
                                    <w:t>0</w:t>
                                  </w:r>
                                  <w:r>
                                    <w:rPr>
                                      <w:rFonts w:ascii="Metro Nova Pro" w:hAnsi="Metro Nova Pro"/>
                                      <w:noProof/>
                                    </w:rPr>
                                    <w:t xml:space="preserve">” X 30” - </w:t>
                                  </w:r>
                                  <w:r w:rsidRPr="00065DB0">
                                    <w:rPr>
                                      <w:rFonts w:ascii="Metro Nova Pro" w:hAnsi="Metro Nova Pro"/>
                                      <w:b/>
                                      <w:bCs/>
                                      <w:noProof/>
                                    </w:rPr>
                                    <w:t>$</w:t>
                                  </w:r>
                                  <w:r>
                                    <w:rPr>
                                      <w:rFonts w:ascii="Metro Nova Pro" w:hAnsi="Metro Nova Pro"/>
                                      <w:b/>
                                      <w:bCs/>
                                      <w:noProof/>
                                    </w:rPr>
                                    <w:t>640</w:t>
                                  </w:r>
                                  <w:r>
                                    <w:rPr>
                                      <w:rFonts w:ascii="Metro Nova Pro" w:hAnsi="Metro Nova Pro"/>
                                      <w:noProof/>
                                    </w:rPr>
                                    <w:br/>
                                  </w:r>
                                </w:p>
                              </w:tc>
                              <w:tc>
                                <w:tcPr>
                                  <w:tcW w:w="2393" w:type="dxa"/>
                                </w:tcPr>
                                <w:p w14:paraId="3ED0AE75" w14:textId="77777777" w:rsidR="008D7B8A" w:rsidRDefault="008D7B8A" w:rsidP="008D7B8A">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8D7B8A" w14:paraId="0B9ED675" w14:textId="77777777" w:rsidTr="008309A5">
                              <w:tc>
                                <w:tcPr>
                                  <w:tcW w:w="2392" w:type="dxa"/>
                                  <w:vAlign w:val="bottom"/>
                                </w:tcPr>
                                <w:p w14:paraId="28FEBC2C" w14:textId="77777777" w:rsidR="008D7B8A" w:rsidRDefault="008D7B8A" w:rsidP="008D7B8A">
                                  <w:pPr>
                                    <w:rPr>
                                      <w:rFonts w:ascii="Metro Nova Pro" w:hAnsi="Metro Nova Pro"/>
                                      <w:noProof/>
                                    </w:rPr>
                                  </w:pPr>
                                  <w:r>
                                    <w:rPr>
                                      <w:rFonts w:ascii="Metro Nova Pro" w:hAnsi="Metro Nova Pro"/>
                                      <w:noProof/>
                                    </w:rPr>
                                    <w:drawing>
                                      <wp:inline distT="0" distB="0" distL="0" distR="0" wp14:anchorId="6795FFAC" wp14:editId="007E5A08">
                                        <wp:extent cx="789032" cy="783771"/>
                                        <wp:effectExtent l="0" t="0" r="0" b="0"/>
                                        <wp:docPr id="149615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4F85B129" w14:textId="77777777" w:rsidR="008D7B8A" w:rsidRDefault="008D7B8A" w:rsidP="008D7B8A">
                                  <w:pPr>
                                    <w:jc w:val="center"/>
                                    <w:rPr>
                                      <w:rFonts w:ascii="Metro Nova Pro" w:hAnsi="Metro Nova Pro"/>
                                      <w:noProof/>
                                    </w:rPr>
                                  </w:pPr>
                                  <w:r>
                                    <w:rPr>
                                      <w:rFonts w:ascii="Metro Nova Pro" w:hAnsi="Metro Nova Pro"/>
                                      <w:noProof/>
                                    </w:rPr>
                                    <w:drawing>
                                      <wp:inline distT="0" distB="0" distL="0" distR="0" wp14:anchorId="0A5091A4" wp14:editId="4FF004EA">
                                        <wp:extent cx="749300" cy="738758"/>
                                        <wp:effectExtent l="0" t="0" r="0" b="4445"/>
                                        <wp:docPr id="1184103633"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56EA4F2E" w14:textId="77777777" w:rsidR="008D7B8A" w:rsidRPr="00065DB0" w:rsidRDefault="008D7B8A" w:rsidP="008D7B8A">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5EC7704" w14:textId="77777777" w:rsidR="008D7B8A" w:rsidRDefault="008D7B8A" w:rsidP="008D7B8A">
                                  <w:pPr>
                                    <w:jc w:val="right"/>
                                    <w:rPr>
                                      <w:rFonts w:ascii="Metro Nova Pro" w:hAnsi="Metro Nova Pro"/>
                                      <w:noProof/>
                                    </w:rPr>
                                  </w:pPr>
                                  <w:r>
                                    <w:rPr>
                                      <w:rFonts w:ascii="Metro Nova Pro" w:hAnsi="Metro Nova Pro"/>
                                      <w:noProof/>
                                    </w:rPr>
                                    <w:drawing>
                                      <wp:inline distT="0" distB="0" distL="0" distR="0" wp14:anchorId="45F95D29" wp14:editId="3747CC99">
                                        <wp:extent cx="1126664" cy="1126664"/>
                                        <wp:effectExtent l="0" t="0" r="0" b="0"/>
                                        <wp:docPr id="29535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999"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F9E44E4" w14:textId="7C15E768" w:rsidR="007A6E81" w:rsidRPr="007C0A03" w:rsidRDefault="007A6E81" w:rsidP="007A6E81">
                            <w:pPr>
                              <w:rPr>
                                <w:rFonts w:ascii="Metro Nova Pro" w:hAnsi="Metro Nova Pro"/>
                              </w:rPr>
                            </w:pPr>
                          </w:p>
                          <w:p w14:paraId="1475E4F8" w14:textId="00FE58C7" w:rsidR="00FC64D7" w:rsidRDefault="00FC64D7" w:rsidP="00FD52F2">
                            <w:pPr>
                              <w:rPr>
                                <w:rFonts w:ascii="Metro Nova Pro" w:hAnsi="Metro Nova Pro"/>
                                <w:noProof/>
                              </w:rPr>
                            </w:pPr>
                          </w:p>
                          <w:p w14:paraId="75211710" w14:textId="536EF40F" w:rsidR="00E85012" w:rsidRPr="00FC64D7" w:rsidRDefault="00E85012" w:rsidP="000B0D52">
                            <w:pP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60726" id="_x0000_s1029" type="#_x0000_t202" style="position:absolute;margin-left:0;margin-top:0;width:6in;height:4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" fillcolor="white [3201]" strokeweight=".5pt">
                <v:textbox inset="36pt,,36pt">
                  <w:txbxContent>
                    <w:p w14:paraId="6F5B6FE6" w14:textId="77777777" w:rsidR="000B0D52" w:rsidRDefault="000B0D52" w:rsidP="000B0D52">
                      <w:pPr>
                        <w:pStyle w:val="Heading1"/>
                        <w:rPr>
                          <w:noProof/>
                        </w:rPr>
                      </w:pPr>
                      <w:r>
                        <w:rPr>
                          <w:noProof/>
                        </w:rPr>
                        <w:t>Palm Springs 2022</w:t>
                      </w:r>
                    </w:p>
                    <w:p w14:paraId="21E0B2C8" w14:textId="77777777" w:rsidR="000B0D52" w:rsidRPr="00D62FC9" w:rsidRDefault="000B0D52" w:rsidP="000B0D52">
                      <w:pPr>
                        <w:rPr>
                          <w:rFonts w:ascii="Metro Nova Pro" w:hAnsi="Metro Nova Pro"/>
                          <w:noProof/>
                        </w:rPr>
                      </w:pPr>
                      <w:r>
                        <w:rPr>
                          <w:rFonts w:ascii="Metro Nova Pro" w:hAnsi="Metro Nova Pro"/>
                          <w:noProof/>
                        </w:rPr>
                        <w:t>During an architecture tour of desert homes in the Twin Palms neighborhood of Palm Springs, one retro Atomic Age home had a fantastic collection of midcentury cars, including this 1958 Oldsmobile Super 88 in “Turquoise Mist”.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8D7B8A" w14:paraId="66C18456" w14:textId="77777777" w:rsidTr="008309A5">
                        <w:tc>
                          <w:tcPr>
                            <w:tcW w:w="4787" w:type="dxa"/>
                            <w:gridSpan w:val="2"/>
                          </w:tcPr>
                          <w:p w14:paraId="2DF22DB8" w14:textId="03E8E0BB" w:rsidR="008D7B8A" w:rsidRDefault="008D7B8A" w:rsidP="008D7B8A">
                            <w:pPr>
                              <w:rPr>
                                <w:rFonts w:ascii="Metro Nova Pro" w:hAnsi="Metro Nova Pro"/>
                                <w:noProof/>
                              </w:rPr>
                            </w:pPr>
                            <w:r>
                              <w:rPr>
                                <w:rFonts w:ascii="Metro Nova Pro" w:hAnsi="Metro Nova Pro"/>
                                <w:noProof/>
                              </w:rPr>
                              <w:t>4</w:t>
                            </w:r>
                            <w:r>
                              <w:rPr>
                                <w:rFonts w:ascii="Metro Nova Pro" w:hAnsi="Metro Nova Pro"/>
                                <w:noProof/>
                              </w:rPr>
                              <w:t>0</w:t>
                            </w:r>
                            <w:r>
                              <w:rPr>
                                <w:rFonts w:ascii="Metro Nova Pro" w:hAnsi="Metro Nova Pro"/>
                                <w:noProof/>
                              </w:rPr>
                              <w:t xml:space="preserve">” X 30” - </w:t>
                            </w:r>
                            <w:r w:rsidRPr="00065DB0">
                              <w:rPr>
                                <w:rFonts w:ascii="Metro Nova Pro" w:hAnsi="Metro Nova Pro"/>
                                <w:b/>
                                <w:bCs/>
                                <w:noProof/>
                              </w:rPr>
                              <w:t>$</w:t>
                            </w:r>
                            <w:r>
                              <w:rPr>
                                <w:rFonts w:ascii="Metro Nova Pro" w:hAnsi="Metro Nova Pro"/>
                                <w:b/>
                                <w:bCs/>
                                <w:noProof/>
                              </w:rPr>
                              <w:t>640</w:t>
                            </w:r>
                            <w:r>
                              <w:rPr>
                                <w:rFonts w:ascii="Metro Nova Pro" w:hAnsi="Metro Nova Pro"/>
                                <w:noProof/>
                              </w:rPr>
                              <w:br/>
                            </w:r>
                          </w:p>
                        </w:tc>
                        <w:tc>
                          <w:tcPr>
                            <w:tcW w:w="2393" w:type="dxa"/>
                          </w:tcPr>
                          <w:p w14:paraId="3ED0AE75" w14:textId="77777777" w:rsidR="008D7B8A" w:rsidRDefault="008D7B8A" w:rsidP="008D7B8A">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8D7B8A" w14:paraId="0B9ED675" w14:textId="77777777" w:rsidTr="008309A5">
                        <w:tc>
                          <w:tcPr>
                            <w:tcW w:w="2392" w:type="dxa"/>
                            <w:vAlign w:val="bottom"/>
                          </w:tcPr>
                          <w:p w14:paraId="28FEBC2C" w14:textId="77777777" w:rsidR="008D7B8A" w:rsidRDefault="008D7B8A" w:rsidP="008D7B8A">
                            <w:pPr>
                              <w:rPr>
                                <w:rFonts w:ascii="Metro Nova Pro" w:hAnsi="Metro Nova Pro"/>
                                <w:noProof/>
                              </w:rPr>
                            </w:pPr>
                            <w:r>
                              <w:rPr>
                                <w:rFonts w:ascii="Metro Nova Pro" w:hAnsi="Metro Nova Pro"/>
                                <w:noProof/>
                              </w:rPr>
                              <w:drawing>
                                <wp:inline distT="0" distB="0" distL="0" distR="0" wp14:anchorId="6795FFAC" wp14:editId="007E5A08">
                                  <wp:extent cx="789032" cy="783771"/>
                                  <wp:effectExtent l="0" t="0" r="0" b="0"/>
                                  <wp:docPr id="149615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4F85B129" w14:textId="77777777" w:rsidR="008D7B8A" w:rsidRDefault="008D7B8A" w:rsidP="008D7B8A">
                            <w:pPr>
                              <w:jc w:val="center"/>
                              <w:rPr>
                                <w:rFonts w:ascii="Metro Nova Pro" w:hAnsi="Metro Nova Pro"/>
                                <w:noProof/>
                              </w:rPr>
                            </w:pPr>
                            <w:r>
                              <w:rPr>
                                <w:rFonts w:ascii="Metro Nova Pro" w:hAnsi="Metro Nova Pro"/>
                                <w:noProof/>
                              </w:rPr>
                              <w:drawing>
                                <wp:inline distT="0" distB="0" distL="0" distR="0" wp14:anchorId="0A5091A4" wp14:editId="4FF004EA">
                                  <wp:extent cx="749300" cy="738758"/>
                                  <wp:effectExtent l="0" t="0" r="0" b="4445"/>
                                  <wp:docPr id="1184103633"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56EA4F2E" w14:textId="77777777" w:rsidR="008D7B8A" w:rsidRPr="00065DB0" w:rsidRDefault="008D7B8A" w:rsidP="008D7B8A">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5EC7704" w14:textId="77777777" w:rsidR="008D7B8A" w:rsidRDefault="008D7B8A" w:rsidP="008D7B8A">
                            <w:pPr>
                              <w:jc w:val="right"/>
                              <w:rPr>
                                <w:rFonts w:ascii="Metro Nova Pro" w:hAnsi="Metro Nova Pro"/>
                                <w:noProof/>
                              </w:rPr>
                            </w:pPr>
                            <w:r>
                              <w:rPr>
                                <w:rFonts w:ascii="Metro Nova Pro" w:hAnsi="Metro Nova Pro"/>
                                <w:noProof/>
                              </w:rPr>
                              <w:drawing>
                                <wp:inline distT="0" distB="0" distL="0" distR="0" wp14:anchorId="45F95D29" wp14:editId="3747CC99">
                                  <wp:extent cx="1126664" cy="1126664"/>
                                  <wp:effectExtent l="0" t="0" r="0" b="0"/>
                                  <wp:docPr id="29535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999"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F9E44E4" w14:textId="7C15E768" w:rsidR="007A6E81" w:rsidRPr="007C0A03" w:rsidRDefault="007A6E81" w:rsidP="007A6E81">
                      <w:pPr>
                        <w:rPr>
                          <w:rFonts w:ascii="Metro Nova Pro" w:hAnsi="Metro Nova Pro"/>
                        </w:rPr>
                      </w:pPr>
                    </w:p>
                    <w:p w14:paraId="1475E4F8" w14:textId="00FE58C7" w:rsidR="00FC64D7" w:rsidRDefault="00FC64D7" w:rsidP="00FD52F2">
                      <w:pPr>
                        <w:rPr>
                          <w:rFonts w:ascii="Metro Nova Pro" w:hAnsi="Metro Nova Pro"/>
                          <w:noProof/>
                        </w:rPr>
                      </w:pPr>
                    </w:p>
                    <w:p w14:paraId="75211710" w14:textId="536EF40F" w:rsidR="00E85012" w:rsidRPr="00FC64D7" w:rsidRDefault="00E85012" w:rsidP="000B0D52">
                      <w:pPr>
                        <w:rPr>
                          <w:rFonts w:ascii="Metro Nova Pro" w:hAnsi="Metro Nova Pro"/>
                          <w:noProof/>
                        </w:rPr>
                      </w:pPr>
                    </w:p>
                  </w:txbxContent>
                </v:textbox>
              </v:shape>
            </w:pict>
          </mc:Fallback>
        </mc:AlternateContent>
      </w:r>
      <w:r>
        <w:rPr>
          <w:rFonts w:ascii="Metro Nova Pro" w:hAnsi="Metro Nova Pro"/>
        </w:rPr>
        <w:br w:type="page"/>
      </w:r>
    </w:p>
    <w:p w14:paraId="5A9CBC6D" w14:textId="0DD58C20" w:rsidR="00FC64D7" w:rsidRDefault="00FC64D7">
      <w:pPr>
        <w:rPr>
          <w:rFonts w:ascii="Metro Nova Pro" w:hAnsi="Metro Nova Pro"/>
        </w:rPr>
      </w:pPr>
      <w:r>
        <w:rPr>
          <w:rFonts w:ascii="Metro Nova Pro" w:hAnsi="Metro Nova Pro"/>
          <w:noProof/>
        </w:rPr>
        <w:lastRenderedPageBreak/>
        <mc:AlternateContent>
          <mc:Choice Requires="wps">
            <w:drawing>
              <wp:anchor distT="0" distB="0" distL="114300" distR="114300" simplePos="0" relativeHeight="251669504" behindDoc="0" locked="0" layoutInCell="1" allowOverlap="1" wp14:anchorId="58B30264" wp14:editId="546D55EE">
                <wp:simplePos x="0" y="0"/>
                <wp:positionH relativeFrom="column">
                  <wp:posOffset>152400</wp:posOffset>
                </wp:positionH>
                <wp:positionV relativeFrom="paragraph">
                  <wp:posOffset>152400</wp:posOffset>
                </wp:positionV>
                <wp:extent cx="5486400" cy="3657600"/>
                <wp:effectExtent l="0" t="0" r="19050" b="19050"/>
                <wp:wrapNone/>
                <wp:docPr id="1617674153"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71D4B98F" w14:textId="77777777" w:rsidR="008A293E" w:rsidRDefault="008A293E" w:rsidP="008A293E">
                            <w:pPr>
                              <w:pStyle w:val="Heading1"/>
                              <w:rPr>
                                <w:noProof/>
                              </w:rPr>
                            </w:pPr>
                            <w:r>
                              <w:rPr>
                                <w:noProof/>
                              </w:rPr>
                              <w:t>Sequim 2022</w:t>
                            </w:r>
                          </w:p>
                          <w:p w14:paraId="2F5E828C" w14:textId="08DF9E96" w:rsidR="009C37FA" w:rsidRPr="003A3ACE" w:rsidRDefault="008A293E" w:rsidP="008A293E">
                            <w:pPr>
                              <w:rPr>
                                <w:rFonts w:ascii="Metro Nova Pro" w:hAnsi="Metro Nova Pro"/>
                                <w:sz w:val="22"/>
                                <w:szCs w:val="20"/>
                              </w:rPr>
                            </w:pPr>
                            <w:r w:rsidRPr="003A3ACE">
                              <w:rPr>
                                <w:rFonts w:ascii="Metro Nova Pro" w:hAnsi="Metro Nova Pro"/>
                                <w:noProof/>
                                <w:sz w:val="22"/>
                                <w:szCs w:val="20"/>
                              </w:rPr>
                              <w:t>In August 2022, we spent several days staying in Sequim, Washington on the Olympic Peninsula while visiting Olympic National Park. Sequim is one of the sunniest spots on the Pacific Northwest - outside the “rain shadow” of the mountains and known for its lavender fields and ocean views. This station sits just east of downtown. And since my father worked for Texaco for almost twenty years, it was an obvious subject.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320188" w14:paraId="54744509" w14:textId="77777777" w:rsidTr="008309A5">
                              <w:tc>
                                <w:tcPr>
                                  <w:tcW w:w="4787" w:type="dxa"/>
                                  <w:gridSpan w:val="2"/>
                                </w:tcPr>
                                <w:p w14:paraId="7AFB920B" w14:textId="4E00DFB1" w:rsidR="00320188" w:rsidRDefault="0063431D" w:rsidP="00320188">
                                  <w:pPr>
                                    <w:rPr>
                                      <w:rFonts w:ascii="Metro Nova Pro" w:hAnsi="Metro Nova Pro"/>
                                      <w:noProof/>
                                    </w:rPr>
                                  </w:pPr>
                                  <w:r>
                                    <w:rPr>
                                      <w:rFonts w:ascii="Metro Nova Pro" w:hAnsi="Metro Nova Pro"/>
                                      <w:noProof/>
                                    </w:rPr>
                                    <w:t>36</w:t>
                                  </w:r>
                                  <w:r w:rsidR="00320188">
                                    <w:rPr>
                                      <w:rFonts w:ascii="Metro Nova Pro" w:hAnsi="Metro Nova Pro"/>
                                      <w:noProof/>
                                    </w:rPr>
                                    <w:t xml:space="preserve">” X </w:t>
                                  </w:r>
                                  <w:r>
                                    <w:rPr>
                                      <w:rFonts w:ascii="Metro Nova Pro" w:hAnsi="Metro Nova Pro"/>
                                      <w:noProof/>
                                    </w:rPr>
                                    <w:t>24</w:t>
                                  </w:r>
                                  <w:r w:rsidR="00320188">
                                    <w:rPr>
                                      <w:rFonts w:ascii="Metro Nova Pro" w:hAnsi="Metro Nova Pro"/>
                                      <w:noProof/>
                                    </w:rPr>
                                    <w:t xml:space="preserve">” - </w:t>
                                  </w:r>
                                  <w:r w:rsidR="00320188" w:rsidRPr="00065DB0">
                                    <w:rPr>
                                      <w:rFonts w:ascii="Metro Nova Pro" w:hAnsi="Metro Nova Pro"/>
                                      <w:b/>
                                      <w:bCs/>
                                      <w:noProof/>
                                    </w:rPr>
                                    <w:t>$</w:t>
                                  </w:r>
                                  <w:r>
                                    <w:rPr>
                                      <w:rFonts w:ascii="Metro Nova Pro" w:hAnsi="Metro Nova Pro"/>
                                      <w:b/>
                                      <w:bCs/>
                                      <w:noProof/>
                                    </w:rPr>
                                    <w:t>525</w:t>
                                  </w:r>
                                  <w:r w:rsidR="00320188">
                                    <w:rPr>
                                      <w:rFonts w:ascii="Metro Nova Pro" w:hAnsi="Metro Nova Pro"/>
                                      <w:noProof/>
                                    </w:rPr>
                                    <w:br/>
                                  </w:r>
                                </w:p>
                              </w:tc>
                              <w:tc>
                                <w:tcPr>
                                  <w:tcW w:w="2393" w:type="dxa"/>
                                </w:tcPr>
                                <w:p w14:paraId="201EB0E0" w14:textId="77777777" w:rsidR="00320188" w:rsidRDefault="00320188" w:rsidP="00320188">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320188" w14:paraId="40356E9E" w14:textId="77777777" w:rsidTr="008309A5">
                              <w:tc>
                                <w:tcPr>
                                  <w:tcW w:w="2392" w:type="dxa"/>
                                  <w:vAlign w:val="bottom"/>
                                </w:tcPr>
                                <w:p w14:paraId="0B8944F0" w14:textId="77777777" w:rsidR="00320188" w:rsidRDefault="00320188" w:rsidP="00320188">
                                  <w:pPr>
                                    <w:rPr>
                                      <w:rFonts w:ascii="Metro Nova Pro" w:hAnsi="Metro Nova Pro"/>
                                      <w:noProof/>
                                    </w:rPr>
                                  </w:pPr>
                                  <w:r>
                                    <w:rPr>
                                      <w:rFonts w:ascii="Metro Nova Pro" w:hAnsi="Metro Nova Pro"/>
                                      <w:noProof/>
                                    </w:rPr>
                                    <w:drawing>
                                      <wp:inline distT="0" distB="0" distL="0" distR="0" wp14:anchorId="5CE172E5" wp14:editId="5001B0AE">
                                        <wp:extent cx="789032" cy="783771"/>
                                        <wp:effectExtent l="0" t="0" r="0" b="0"/>
                                        <wp:docPr id="14448737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C26566C" w14:textId="77777777" w:rsidR="00320188" w:rsidRDefault="00320188" w:rsidP="00320188">
                                  <w:pPr>
                                    <w:jc w:val="center"/>
                                    <w:rPr>
                                      <w:rFonts w:ascii="Metro Nova Pro" w:hAnsi="Metro Nova Pro"/>
                                      <w:noProof/>
                                    </w:rPr>
                                  </w:pPr>
                                  <w:r>
                                    <w:rPr>
                                      <w:rFonts w:ascii="Metro Nova Pro" w:hAnsi="Metro Nova Pro"/>
                                      <w:noProof/>
                                    </w:rPr>
                                    <w:drawing>
                                      <wp:inline distT="0" distB="0" distL="0" distR="0" wp14:anchorId="6BE3D5DB" wp14:editId="1E9019D0">
                                        <wp:extent cx="749300" cy="738758"/>
                                        <wp:effectExtent l="0" t="0" r="0" b="4445"/>
                                        <wp:docPr id="58718750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55CE3FA8" w14:textId="77777777" w:rsidR="00320188" w:rsidRPr="00065DB0" w:rsidRDefault="00320188" w:rsidP="00320188">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646CE260" w14:textId="77777777" w:rsidR="00320188" w:rsidRDefault="00320188" w:rsidP="00320188">
                                  <w:pPr>
                                    <w:jc w:val="right"/>
                                    <w:rPr>
                                      <w:rFonts w:ascii="Metro Nova Pro" w:hAnsi="Metro Nova Pro"/>
                                      <w:noProof/>
                                    </w:rPr>
                                  </w:pPr>
                                  <w:r>
                                    <w:rPr>
                                      <w:rFonts w:ascii="Metro Nova Pro" w:hAnsi="Metro Nova Pro"/>
                                      <w:noProof/>
                                    </w:rPr>
                                    <w:drawing>
                                      <wp:inline distT="0" distB="0" distL="0" distR="0" wp14:anchorId="193AFFBB" wp14:editId="376BCEC1">
                                        <wp:extent cx="1126664" cy="1126664"/>
                                        <wp:effectExtent l="0" t="0" r="0" b="0"/>
                                        <wp:docPr id="1104341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320"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5062515F" w14:textId="4AB42C65" w:rsidR="00E34562" w:rsidRPr="00FC64D7" w:rsidRDefault="00E34562" w:rsidP="00320188">
                            <w:pP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30264" id="_x0000_s1030" type="#_x0000_t202" style="position:absolute;margin-left:12pt;margin-top:12pt;width:6in;height:4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" fillcolor="white [3201]" strokeweight=".5pt">
                <v:textbox inset="36pt,,36pt">
                  <w:txbxContent>
                    <w:p w14:paraId="71D4B98F" w14:textId="77777777" w:rsidR="008A293E" w:rsidRDefault="008A293E" w:rsidP="008A293E">
                      <w:pPr>
                        <w:pStyle w:val="Heading1"/>
                        <w:rPr>
                          <w:noProof/>
                        </w:rPr>
                      </w:pPr>
                      <w:r>
                        <w:rPr>
                          <w:noProof/>
                        </w:rPr>
                        <w:t>Sequim 2022</w:t>
                      </w:r>
                    </w:p>
                    <w:p w14:paraId="2F5E828C" w14:textId="08DF9E96" w:rsidR="009C37FA" w:rsidRPr="003A3ACE" w:rsidRDefault="008A293E" w:rsidP="008A293E">
                      <w:pPr>
                        <w:rPr>
                          <w:rFonts w:ascii="Metro Nova Pro" w:hAnsi="Metro Nova Pro"/>
                          <w:sz w:val="22"/>
                          <w:szCs w:val="20"/>
                        </w:rPr>
                      </w:pPr>
                      <w:r w:rsidRPr="003A3ACE">
                        <w:rPr>
                          <w:rFonts w:ascii="Metro Nova Pro" w:hAnsi="Metro Nova Pro"/>
                          <w:noProof/>
                          <w:sz w:val="22"/>
                          <w:szCs w:val="20"/>
                        </w:rPr>
                        <w:t>In August 2022, we spent several days staying in Sequim, Washington on the Olympic Peninsula while visiting Olympic National Park. Sequim is one of the sunniest spots on the Pacific Northwest - outside the “rain shadow” of the mountains and known for its lavender fields and ocean views. This station sits just east of downtown. And since my father worked for Texaco for almost twenty years, it was an obvious subject.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320188" w14:paraId="54744509" w14:textId="77777777" w:rsidTr="008309A5">
                        <w:tc>
                          <w:tcPr>
                            <w:tcW w:w="4787" w:type="dxa"/>
                            <w:gridSpan w:val="2"/>
                          </w:tcPr>
                          <w:p w14:paraId="7AFB920B" w14:textId="4E00DFB1" w:rsidR="00320188" w:rsidRDefault="0063431D" w:rsidP="00320188">
                            <w:pPr>
                              <w:rPr>
                                <w:rFonts w:ascii="Metro Nova Pro" w:hAnsi="Metro Nova Pro"/>
                                <w:noProof/>
                              </w:rPr>
                            </w:pPr>
                            <w:r>
                              <w:rPr>
                                <w:rFonts w:ascii="Metro Nova Pro" w:hAnsi="Metro Nova Pro"/>
                                <w:noProof/>
                              </w:rPr>
                              <w:t>36</w:t>
                            </w:r>
                            <w:r w:rsidR="00320188">
                              <w:rPr>
                                <w:rFonts w:ascii="Metro Nova Pro" w:hAnsi="Metro Nova Pro"/>
                                <w:noProof/>
                              </w:rPr>
                              <w:t xml:space="preserve">” X </w:t>
                            </w:r>
                            <w:r>
                              <w:rPr>
                                <w:rFonts w:ascii="Metro Nova Pro" w:hAnsi="Metro Nova Pro"/>
                                <w:noProof/>
                              </w:rPr>
                              <w:t>24</w:t>
                            </w:r>
                            <w:r w:rsidR="00320188">
                              <w:rPr>
                                <w:rFonts w:ascii="Metro Nova Pro" w:hAnsi="Metro Nova Pro"/>
                                <w:noProof/>
                              </w:rPr>
                              <w:t xml:space="preserve">” - </w:t>
                            </w:r>
                            <w:r w:rsidR="00320188" w:rsidRPr="00065DB0">
                              <w:rPr>
                                <w:rFonts w:ascii="Metro Nova Pro" w:hAnsi="Metro Nova Pro"/>
                                <w:b/>
                                <w:bCs/>
                                <w:noProof/>
                              </w:rPr>
                              <w:t>$</w:t>
                            </w:r>
                            <w:r>
                              <w:rPr>
                                <w:rFonts w:ascii="Metro Nova Pro" w:hAnsi="Metro Nova Pro"/>
                                <w:b/>
                                <w:bCs/>
                                <w:noProof/>
                              </w:rPr>
                              <w:t>525</w:t>
                            </w:r>
                            <w:r w:rsidR="00320188">
                              <w:rPr>
                                <w:rFonts w:ascii="Metro Nova Pro" w:hAnsi="Metro Nova Pro"/>
                                <w:noProof/>
                              </w:rPr>
                              <w:br/>
                            </w:r>
                          </w:p>
                        </w:tc>
                        <w:tc>
                          <w:tcPr>
                            <w:tcW w:w="2393" w:type="dxa"/>
                          </w:tcPr>
                          <w:p w14:paraId="201EB0E0" w14:textId="77777777" w:rsidR="00320188" w:rsidRDefault="00320188" w:rsidP="00320188">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320188" w14:paraId="40356E9E" w14:textId="77777777" w:rsidTr="008309A5">
                        <w:tc>
                          <w:tcPr>
                            <w:tcW w:w="2392" w:type="dxa"/>
                            <w:vAlign w:val="bottom"/>
                          </w:tcPr>
                          <w:p w14:paraId="0B8944F0" w14:textId="77777777" w:rsidR="00320188" w:rsidRDefault="00320188" w:rsidP="00320188">
                            <w:pPr>
                              <w:rPr>
                                <w:rFonts w:ascii="Metro Nova Pro" w:hAnsi="Metro Nova Pro"/>
                                <w:noProof/>
                              </w:rPr>
                            </w:pPr>
                            <w:r>
                              <w:rPr>
                                <w:rFonts w:ascii="Metro Nova Pro" w:hAnsi="Metro Nova Pro"/>
                                <w:noProof/>
                              </w:rPr>
                              <w:drawing>
                                <wp:inline distT="0" distB="0" distL="0" distR="0" wp14:anchorId="5CE172E5" wp14:editId="5001B0AE">
                                  <wp:extent cx="789032" cy="783771"/>
                                  <wp:effectExtent l="0" t="0" r="0" b="0"/>
                                  <wp:docPr id="14448737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C26566C" w14:textId="77777777" w:rsidR="00320188" w:rsidRDefault="00320188" w:rsidP="00320188">
                            <w:pPr>
                              <w:jc w:val="center"/>
                              <w:rPr>
                                <w:rFonts w:ascii="Metro Nova Pro" w:hAnsi="Metro Nova Pro"/>
                                <w:noProof/>
                              </w:rPr>
                            </w:pPr>
                            <w:r>
                              <w:rPr>
                                <w:rFonts w:ascii="Metro Nova Pro" w:hAnsi="Metro Nova Pro"/>
                                <w:noProof/>
                              </w:rPr>
                              <w:drawing>
                                <wp:inline distT="0" distB="0" distL="0" distR="0" wp14:anchorId="6BE3D5DB" wp14:editId="1E9019D0">
                                  <wp:extent cx="749300" cy="738758"/>
                                  <wp:effectExtent l="0" t="0" r="0" b="4445"/>
                                  <wp:docPr id="58718750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55CE3FA8" w14:textId="77777777" w:rsidR="00320188" w:rsidRPr="00065DB0" w:rsidRDefault="00320188" w:rsidP="00320188">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646CE260" w14:textId="77777777" w:rsidR="00320188" w:rsidRDefault="00320188" w:rsidP="00320188">
                            <w:pPr>
                              <w:jc w:val="right"/>
                              <w:rPr>
                                <w:rFonts w:ascii="Metro Nova Pro" w:hAnsi="Metro Nova Pro"/>
                                <w:noProof/>
                              </w:rPr>
                            </w:pPr>
                            <w:r>
                              <w:rPr>
                                <w:rFonts w:ascii="Metro Nova Pro" w:hAnsi="Metro Nova Pro"/>
                                <w:noProof/>
                              </w:rPr>
                              <w:drawing>
                                <wp:inline distT="0" distB="0" distL="0" distR="0" wp14:anchorId="193AFFBB" wp14:editId="376BCEC1">
                                  <wp:extent cx="1126664" cy="1126664"/>
                                  <wp:effectExtent l="0" t="0" r="0" b="0"/>
                                  <wp:docPr id="1104341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320"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5062515F" w14:textId="4AB42C65" w:rsidR="00E34562" w:rsidRPr="00FC64D7" w:rsidRDefault="00E34562" w:rsidP="00320188">
                      <w:pPr>
                        <w:rPr>
                          <w:rFonts w:ascii="Metro Nova Pro" w:hAnsi="Metro Nova Pro"/>
                          <w:noProof/>
                        </w:rPr>
                      </w:pPr>
                    </w:p>
                  </w:txbxContent>
                </v:textbox>
              </v:shape>
            </w:pict>
          </mc:Fallback>
        </mc:AlternateContent>
      </w:r>
      <w:r>
        <w:rPr>
          <w:rFonts w:ascii="Metro Nova Pro" w:hAnsi="Metro Nova Pro"/>
          <w:noProof/>
        </w:rPr>
        <mc:AlternateContent>
          <mc:Choice Requires="wps">
            <w:drawing>
              <wp:anchor distT="0" distB="0" distL="114300" distR="114300" simplePos="0" relativeHeight="251670528" behindDoc="0" locked="0" layoutInCell="1" allowOverlap="1" wp14:anchorId="650564BC" wp14:editId="1AF66647">
                <wp:simplePos x="0" y="0"/>
                <wp:positionH relativeFrom="margin">
                  <wp:posOffset>152400</wp:posOffset>
                </wp:positionH>
                <wp:positionV relativeFrom="paragraph">
                  <wp:posOffset>4159250</wp:posOffset>
                </wp:positionV>
                <wp:extent cx="5486400" cy="3657600"/>
                <wp:effectExtent l="0" t="0" r="19050" b="19050"/>
                <wp:wrapNone/>
                <wp:docPr id="675857819"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167F69CF" w14:textId="77777777" w:rsidR="003F2656" w:rsidRPr="007C0A03" w:rsidRDefault="003F2656" w:rsidP="003F2656">
                            <w:pPr>
                              <w:pStyle w:val="Heading1"/>
                            </w:pPr>
                            <w:r w:rsidRPr="007C0A03">
                              <w:t>Stark 2023</w:t>
                            </w:r>
                          </w:p>
                          <w:p w14:paraId="310AEA7D" w14:textId="77777777" w:rsidR="003F2656" w:rsidRDefault="003F2656" w:rsidP="003F2656">
                            <w:pPr>
                              <w:rPr>
                                <w:rFonts w:ascii="Metro Nova Pro" w:hAnsi="Metro Nova Pro"/>
                              </w:rPr>
                            </w:pPr>
                            <w:r w:rsidRPr="007C0A03">
                              <w:rPr>
                                <w:rFonts w:ascii="Metro Nova Pro" w:hAnsi="Metro Nova Pro"/>
                              </w:rPr>
                              <w:t xml:space="preserve">An editing “accident” while proofing </w:t>
                            </w:r>
                            <w:r w:rsidRPr="007C0A03">
                              <w:rPr>
                                <w:rFonts w:ascii="Metro Nova Pro" w:hAnsi="Metro Nova Pro"/>
                                <w:i/>
                                <w:iCs/>
                              </w:rPr>
                              <w:t>Alone 2023</w:t>
                            </w:r>
                            <w:r w:rsidRPr="007C0A03">
                              <w:rPr>
                                <w:rFonts w:ascii="Metro Nova Pro" w:hAnsi="Metro Nova Pro"/>
                              </w:rPr>
                              <w:t>—the same original image—led me to appreciate the great tonal contrasts of this abandoned house in Clyde, Washington.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52355F" w14:paraId="33EBF33B" w14:textId="77777777" w:rsidTr="00BD01B0">
                              <w:tc>
                                <w:tcPr>
                                  <w:tcW w:w="4787" w:type="dxa"/>
                                  <w:gridSpan w:val="2"/>
                                </w:tcPr>
                                <w:p w14:paraId="6DB794EA" w14:textId="47E6E781" w:rsidR="0052355F" w:rsidRDefault="008B619D" w:rsidP="0052355F">
                                  <w:pPr>
                                    <w:rPr>
                                      <w:rFonts w:ascii="Metro Nova Pro" w:hAnsi="Metro Nova Pro"/>
                                      <w:noProof/>
                                    </w:rPr>
                                  </w:pPr>
                                  <w:r>
                                    <w:rPr>
                                      <w:rFonts w:ascii="Metro Nova Pro" w:hAnsi="Metro Nova Pro"/>
                                      <w:noProof/>
                                    </w:rPr>
                                    <w:t>24</w:t>
                                  </w:r>
                                  <w:r w:rsidR="0052355F">
                                    <w:rPr>
                                      <w:rFonts w:ascii="Metro Nova Pro" w:hAnsi="Metro Nova Pro"/>
                                      <w:noProof/>
                                    </w:rPr>
                                    <w:t xml:space="preserve">” X </w:t>
                                  </w:r>
                                  <w:r>
                                    <w:rPr>
                                      <w:rFonts w:ascii="Metro Nova Pro" w:hAnsi="Metro Nova Pro"/>
                                      <w:noProof/>
                                    </w:rPr>
                                    <w:t>18</w:t>
                                  </w:r>
                                  <w:r w:rsidR="0052355F">
                                    <w:rPr>
                                      <w:rFonts w:ascii="Metro Nova Pro" w:hAnsi="Metro Nova Pro"/>
                                      <w:noProof/>
                                    </w:rPr>
                                    <w:t xml:space="preserve">” - </w:t>
                                  </w:r>
                                  <w:r w:rsidR="0052355F" w:rsidRPr="00065DB0">
                                    <w:rPr>
                                      <w:rFonts w:ascii="Metro Nova Pro" w:hAnsi="Metro Nova Pro"/>
                                      <w:b/>
                                      <w:bCs/>
                                      <w:noProof/>
                                    </w:rPr>
                                    <w:t>$</w:t>
                                  </w:r>
                                  <w:r w:rsidR="005F360E">
                                    <w:rPr>
                                      <w:rFonts w:ascii="Metro Nova Pro" w:hAnsi="Metro Nova Pro"/>
                                      <w:b/>
                                      <w:bCs/>
                                      <w:noProof/>
                                    </w:rPr>
                                    <w:t>30</w:t>
                                  </w:r>
                                  <w:r w:rsidR="002561F2">
                                    <w:rPr>
                                      <w:rFonts w:ascii="Metro Nova Pro" w:hAnsi="Metro Nova Pro"/>
                                      <w:b/>
                                      <w:bCs/>
                                      <w:noProof/>
                                    </w:rPr>
                                    <w:t>0</w:t>
                                  </w:r>
                                  <w:r w:rsidR="0052355F">
                                    <w:rPr>
                                      <w:rFonts w:ascii="Metro Nova Pro" w:hAnsi="Metro Nova Pro"/>
                                      <w:noProof/>
                                    </w:rPr>
                                    <w:br/>
                                  </w:r>
                                </w:p>
                              </w:tc>
                              <w:tc>
                                <w:tcPr>
                                  <w:tcW w:w="2393" w:type="dxa"/>
                                </w:tcPr>
                                <w:p w14:paraId="36D8BD89" w14:textId="77777777" w:rsidR="0052355F" w:rsidRDefault="0052355F" w:rsidP="0052355F">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52355F" w14:paraId="4A5C1661" w14:textId="77777777" w:rsidTr="00BD01B0">
                              <w:tc>
                                <w:tcPr>
                                  <w:tcW w:w="2392" w:type="dxa"/>
                                  <w:vAlign w:val="bottom"/>
                                </w:tcPr>
                                <w:p w14:paraId="7DDEFCB1" w14:textId="77777777" w:rsidR="0052355F" w:rsidRDefault="0052355F" w:rsidP="0052355F">
                                  <w:pPr>
                                    <w:rPr>
                                      <w:rFonts w:ascii="Metro Nova Pro" w:hAnsi="Metro Nova Pro"/>
                                      <w:noProof/>
                                    </w:rPr>
                                  </w:pPr>
                                  <w:r>
                                    <w:rPr>
                                      <w:rFonts w:ascii="Metro Nova Pro" w:hAnsi="Metro Nova Pro"/>
                                      <w:noProof/>
                                    </w:rPr>
                                    <w:drawing>
                                      <wp:inline distT="0" distB="0" distL="0" distR="0" wp14:anchorId="49D35B62" wp14:editId="4C6597C4">
                                        <wp:extent cx="789032" cy="783771"/>
                                        <wp:effectExtent l="0" t="0" r="0" b="0"/>
                                        <wp:docPr id="565181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6E90FF78" w14:textId="77777777" w:rsidR="0052355F" w:rsidRDefault="0052355F" w:rsidP="0052355F">
                                  <w:pPr>
                                    <w:jc w:val="center"/>
                                    <w:rPr>
                                      <w:rFonts w:ascii="Metro Nova Pro" w:hAnsi="Metro Nova Pro"/>
                                      <w:noProof/>
                                    </w:rPr>
                                  </w:pPr>
                                  <w:r>
                                    <w:rPr>
                                      <w:rFonts w:ascii="Metro Nova Pro" w:hAnsi="Metro Nova Pro"/>
                                      <w:noProof/>
                                    </w:rPr>
                                    <w:drawing>
                                      <wp:inline distT="0" distB="0" distL="0" distR="0" wp14:anchorId="707C19E2" wp14:editId="63F9F194">
                                        <wp:extent cx="749300" cy="738758"/>
                                        <wp:effectExtent l="0" t="0" r="0" b="4445"/>
                                        <wp:docPr id="1729008836"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4BA59175" w14:textId="77777777" w:rsidR="0052355F" w:rsidRPr="00065DB0" w:rsidRDefault="0052355F" w:rsidP="0052355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9CA20E1" w14:textId="77777777" w:rsidR="0052355F" w:rsidRDefault="0052355F" w:rsidP="0052355F">
                                  <w:pPr>
                                    <w:jc w:val="right"/>
                                    <w:rPr>
                                      <w:rFonts w:ascii="Metro Nova Pro" w:hAnsi="Metro Nova Pro"/>
                                      <w:noProof/>
                                    </w:rPr>
                                  </w:pPr>
                                  <w:r>
                                    <w:rPr>
                                      <w:rFonts w:ascii="Metro Nova Pro" w:hAnsi="Metro Nova Pro"/>
                                      <w:noProof/>
                                    </w:rPr>
                                    <w:drawing>
                                      <wp:inline distT="0" distB="0" distL="0" distR="0" wp14:anchorId="06B5ABFC" wp14:editId="2806592E">
                                        <wp:extent cx="1126664" cy="1126664"/>
                                        <wp:effectExtent l="0" t="0" r="0" b="0"/>
                                        <wp:docPr id="2126356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5685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A8F7CE7" w14:textId="77777777" w:rsidR="0052355F" w:rsidRDefault="0052355F" w:rsidP="003F2656">
                            <w:pPr>
                              <w:rPr>
                                <w:rFonts w:ascii="Metro Nova Pro" w:hAnsi="Metro Nova Pro"/>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564BC" id="_x0000_s1031" type="#_x0000_t202" style="position:absolute;margin-left:12pt;margin-top:327.5pt;width:6in;height:4in;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" fillcolor="white [3201]" strokeweight=".5pt">
                <v:textbox inset="36pt,,36pt">
                  <w:txbxContent>
                    <w:p w14:paraId="167F69CF" w14:textId="77777777" w:rsidR="003F2656" w:rsidRPr="007C0A03" w:rsidRDefault="003F2656" w:rsidP="003F2656">
                      <w:pPr>
                        <w:pStyle w:val="Heading1"/>
                      </w:pPr>
                      <w:r w:rsidRPr="007C0A03">
                        <w:t>Stark 2023</w:t>
                      </w:r>
                    </w:p>
                    <w:p w14:paraId="310AEA7D" w14:textId="77777777" w:rsidR="003F2656" w:rsidRDefault="003F2656" w:rsidP="003F2656">
                      <w:pPr>
                        <w:rPr>
                          <w:rFonts w:ascii="Metro Nova Pro" w:hAnsi="Metro Nova Pro"/>
                        </w:rPr>
                      </w:pPr>
                      <w:r w:rsidRPr="007C0A03">
                        <w:rPr>
                          <w:rFonts w:ascii="Metro Nova Pro" w:hAnsi="Metro Nova Pro"/>
                        </w:rPr>
                        <w:t xml:space="preserve">An editing “accident” while proofing </w:t>
                      </w:r>
                      <w:r w:rsidRPr="007C0A03">
                        <w:rPr>
                          <w:rFonts w:ascii="Metro Nova Pro" w:hAnsi="Metro Nova Pro"/>
                          <w:i/>
                          <w:iCs/>
                        </w:rPr>
                        <w:t>Alone 2023</w:t>
                      </w:r>
                      <w:r w:rsidRPr="007C0A03">
                        <w:rPr>
                          <w:rFonts w:ascii="Metro Nova Pro" w:hAnsi="Metro Nova Pro"/>
                        </w:rPr>
                        <w:t>—the same original image—led me to appreciate the great tonal contrasts of this abandoned house in Clyde, Washington.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52355F" w14:paraId="33EBF33B" w14:textId="77777777" w:rsidTr="00BD01B0">
                        <w:tc>
                          <w:tcPr>
                            <w:tcW w:w="4787" w:type="dxa"/>
                            <w:gridSpan w:val="2"/>
                          </w:tcPr>
                          <w:p w14:paraId="6DB794EA" w14:textId="47E6E781" w:rsidR="0052355F" w:rsidRDefault="008B619D" w:rsidP="0052355F">
                            <w:pPr>
                              <w:rPr>
                                <w:rFonts w:ascii="Metro Nova Pro" w:hAnsi="Metro Nova Pro"/>
                                <w:noProof/>
                              </w:rPr>
                            </w:pPr>
                            <w:r>
                              <w:rPr>
                                <w:rFonts w:ascii="Metro Nova Pro" w:hAnsi="Metro Nova Pro"/>
                                <w:noProof/>
                              </w:rPr>
                              <w:t>24</w:t>
                            </w:r>
                            <w:r w:rsidR="0052355F">
                              <w:rPr>
                                <w:rFonts w:ascii="Metro Nova Pro" w:hAnsi="Metro Nova Pro"/>
                                <w:noProof/>
                              </w:rPr>
                              <w:t xml:space="preserve">” X </w:t>
                            </w:r>
                            <w:r>
                              <w:rPr>
                                <w:rFonts w:ascii="Metro Nova Pro" w:hAnsi="Metro Nova Pro"/>
                                <w:noProof/>
                              </w:rPr>
                              <w:t>18</w:t>
                            </w:r>
                            <w:r w:rsidR="0052355F">
                              <w:rPr>
                                <w:rFonts w:ascii="Metro Nova Pro" w:hAnsi="Metro Nova Pro"/>
                                <w:noProof/>
                              </w:rPr>
                              <w:t xml:space="preserve">” - </w:t>
                            </w:r>
                            <w:r w:rsidR="0052355F" w:rsidRPr="00065DB0">
                              <w:rPr>
                                <w:rFonts w:ascii="Metro Nova Pro" w:hAnsi="Metro Nova Pro"/>
                                <w:b/>
                                <w:bCs/>
                                <w:noProof/>
                              </w:rPr>
                              <w:t>$</w:t>
                            </w:r>
                            <w:r w:rsidR="005F360E">
                              <w:rPr>
                                <w:rFonts w:ascii="Metro Nova Pro" w:hAnsi="Metro Nova Pro"/>
                                <w:b/>
                                <w:bCs/>
                                <w:noProof/>
                              </w:rPr>
                              <w:t>30</w:t>
                            </w:r>
                            <w:r w:rsidR="002561F2">
                              <w:rPr>
                                <w:rFonts w:ascii="Metro Nova Pro" w:hAnsi="Metro Nova Pro"/>
                                <w:b/>
                                <w:bCs/>
                                <w:noProof/>
                              </w:rPr>
                              <w:t>0</w:t>
                            </w:r>
                            <w:r w:rsidR="0052355F">
                              <w:rPr>
                                <w:rFonts w:ascii="Metro Nova Pro" w:hAnsi="Metro Nova Pro"/>
                                <w:noProof/>
                              </w:rPr>
                              <w:br/>
                            </w:r>
                          </w:p>
                        </w:tc>
                        <w:tc>
                          <w:tcPr>
                            <w:tcW w:w="2393" w:type="dxa"/>
                          </w:tcPr>
                          <w:p w14:paraId="36D8BD89" w14:textId="77777777" w:rsidR="0052355F" w:rsidRDefault="0052355F" w:rsidP="0052355F">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52355F" w14:paraId="4A5C1661" w14:textId="77777777" w:rsidTr="00BD01B0">
                        <w:tc>
                          <w:tcPr>
                            <w:tcW w:w="2392" w:type="dxa"/>
                            <w:vAlign w:val="bottom"/>
                          </w:tcPr>
                          <w:p w14:paraId="7DDEFCB1" w14:textId="77777777" w:rsidR="0052355F" w:rsidRDefault="0052355F" w:rsidP="0052355F">
                            <w:pPr>
                              <w:rPr>
                                <w:rFonts w:ascii="Metro Nova Pro" w:hAnsi="Metro Nova Pro"/>
                                <w:noProof/>
                              </w:rPr>
                            </w:pPr>
                            <w:r>
                              <w:rPr>
                                <w:rFonts w:ascii="Metro Nova Pro" w:hAnsi="Metro Nova Pro"/>
                                <w:noProof/>
                              </w:rPr>
                              <w:drawing>
                                <wp:inline distT="0" distB="0" distL="0" distR="0" wp14:anchorId="49D35B62" wp14:editId="4C6597C4">
                                  <wp:extent cx="789032" cy="783771"/>
                                  <wp:effectExtent l="0" t="0" r="0" b="0"/>
                                  <wp:docPr id="565181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6E90FF78" w14:textId="77777777" w:rsidR="0052355F" w:rsidRDefault="0052355F" w:rsidP="0052355F">
                            <w:pPr>
                              <w:jc w:val="center"/>
                              <w:rPr>
                                <w:rFonts w:ascii="Metro Nova Pro" w:hAnsi="Metro Nova Pro"/>
                                <w:noProof/>
                              </w:rPr>
                            </w:pPr>
                            <w:r>
                              <w:rPr>
                                <w:rFonts w:ascii="Metro Nova Pro" w:hAnsi="Metro Nova Pro"/>
                                <w:noProof/>
                              </w:rPr>
                              <w:drawing>
                                <wp:inline distT="0" distB="0" distL="0" distR="0" wp14:anchorId="707C19E2" wp14:editId="63F9F194">
                                  <wp:extent cx="749300" cy="738758"/>
                                  <wp:effectExtent l="0" t="0" r="0" b="4445"/>
                                  <wp:docPr id="1729008836"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4BA59175" w14:textId="77777777" w:rsidR="0052355F" w:rsidRPr="00065DB0" w:rsidRDefault="0052355F" w:rsidP="0052355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29CA20E1" w14:textId="77777777" w:rsidR="0052355F" w:rsidRDefault="0052355F" w:rsidP="0052355F">
                            <w:pPr>
                              <w:jc w:val="right"/>
                              <w:rPr>
                                <w:rFonts w:ascii="Metro Nova Pro" w:hAnsi="Metro Nova Pro"/>
                                <w:noProof/>
                              </w:rPr>
                            </w:pPr>
                            <w:r>
                              <w:rPr>
                                <w:rFonts w:ascii="Metro Nova Pro" w:hAnsi="Metro Nova Pro"/>
                                <w:noProof/>
                              </w:rPr>
                              <w:drawing>
                                <wp:inline distT="0" distB="0" distL="0" distR="0" wp14:anchorId="06B5ABFC" wp14:editId="2806592E">
                                  <wp:extent cx="1126664" cy="1126664"/>
                                  <wp:effectExtent l="0" t="0" r="0" b="0"/>
                                  <wp:docPr id="2126356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5685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A8F7CE7" w14:textId="77777777" w:rsidR="0052355F" w:rsidRDefault="0052355F" w:rsidP="003F2656">
                      <w:pPr>
                        <w:rPr>
                          <w:rFonts w:ascii="Metro Nova Pro" w:hAnsi="Metro Nova Pro"/>
                        </w:rPr>
                      </w:pPr>
                    </w:p>
                  </w:txbxContent>
                </v:textbox>
                <w10:wrap anchorx="margin"/>
              </v:shape>
            </w:pict>
          </mc:Fallback>
        </mc:AlternateContent>
      </w:r>
    </w:p>
    <w:p w14:paraId="6953CBF2" w14:textId="77777777" w:rsidR="00FC64D7" w:rsidRDefault="00FC64D7">
      <w:pPr>
        <w:rPr>
          <w:rFonts w:ascii="Metro Nova Pro" w:hAnsi="Metro Nova Pro"/>
        </w:rPr>
      </w:pPr>
    </w:p>
    <w:p w14:paraId="4BC1E0BB" w14:textId="77777777" w:rsidR="00FC64D7" w:rsidRDefault="00FC64D7">
      <w:pPr>
        <w:rPr>
          <w:rFonts w:ascii="Metro Nova Pro" w:hAnsi="Metro Nova Pro"/>
        </w:rPr>
      </w:pPr>
    </w:p>
    <w:p w14:paraId="1830462D" w14:textId="77777777" w:rsidR="00361755" w:rsidRDefault="00FC64D7">
      <w:pPr>
        <w:rPr>
          <w:rFonts w:ascii="Metro Nova Pro" w:hAnsi="Metro Nova Pro"/>
        </w:rPr>
      </w:pPr>
      <w:r>
        <w:rPr>
          <w:rFonts w:ascii="Metro Nova Pro" w:hAnsi="Metro Nova Pro"/>
        </w:rPr>
        <w:br w:type="page"/>
      </w:r>
    </w:p>
    <w:p w14:paraId="70F5EE7B" w14:textId="77777777" w:rsidR="00293D40" w:rsidRDefault="00293D40" w:rsidP="00293D40">
      <w:pPr>
        <w:rPr>
          <w:rFonts w:ascii="Metro Nova Pro" w:hAnsi="Metro Nova Pro"/>
        </w:rPr>
      </w:pPr>
      <w:r>
        <w:rPr>
          <w:rFonts w:ascii="Metro Nova Pro" w:hAnsi="Metro Nova Pro"/>
          <w:noProof/>
        </w:rPr>
        <w:lastRenderedPageBreak/>
        <mc:AlternateContent>
          <mc:Choice Requires="wps">
            <w:drawing>
              <wp:anchor distT="0" distB="0" distL="114300" distR="114300" simplePos="0" relativeHeight="251678720" behindDoc="0" locked="0" layoutInCell="1" allowOverlap="1" wp14:anchorId="14887062" wp14:editId="514C2117">
                <wp:simplePos x="0" y="0"/>
                <wp:positionH relativeFrom="column">
                  <wp:posOffset>152400</wp:posOffset>
                </wp:positionH>
                <wp:positionV relativeFrom="paragraph">
                  <wp:posOffset>152400</wp:posOffset>
                </wp:positionV>
                <wp:extent cx="5486400" cy="3657600"/>
                <wp:effectExtent l="0" t="0" r="19050" b="19050"/>
                <wp:wrapNone/>
                <wp:docPr id="1471903058"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43257B8B" w14:textId="77777777" w:rsidR="00825A51" w:rsidRDefault="00825A51" w:rsidP="00825A51">
                            <w:pPr>
                              <w:pStyle w:val="Heading1"/>
                              <w:rPr>
                                <w:noProof/>
                              </w:rPr>
                            </w:pPr>
                            <w:r>
                              <w:rPr>
                                <w:noProof/>
                              </w:rPr>
                              <w:t>Silver Lightning 2015</w:t>
                            </w:r>
                          </w:p>
                          <w:p w14:paraId="1001540C" w14:textId="77777777" w:rsidR="00825A51" w:rsidRDefault="00825A51" w:rsidP="00825A51">
                            <w:pPr>
                              <w:rPr>
                                <w:rFonts w:ascii="Metro Nova Pro" w:hAnsi="Metro Nova Pro"/>
                                <w:noProof/>
                              </w:rPr>
                            </w:pPr>
                            <w:r>
                              <w:rPr>
                                <w:rFonts w:ascii="Metro Nova Pro" w:hAnsi="Metro Nova Pro"/>
                                <w:noProof/>
                              </w:rPr>
                              <w:t xml:space="preserve">At the Best of the Northwest 2025, a friend asked if I’d considered wokring with </w:t>
                            </w:r>
                            <w:r w:rsidRPr="008C36A4">
                              <w:rPr>
                                <w:rFonts w:ascii="Metro Nova Pro" w:hAnsi="Metro Nova Pro"/>
                                <w:i/>
                                <w:iCs/>
                                <w:noProof/>
                              </w:rPr>
                              <w:t>Birches 2015</w:t>
                            </w:r>
                            <w:r>
                              <w:rPr>
                                <w:rFonts w:ascii="Metro Nova Pro" w:hAnsi="Metro Nova Pro"/>
                                <w:noProof/>
                              </w:rPr>
                              <w:t xml:space="preserve"> in black and white. It was a great idea – the trees are radiant against that high New Mexico winter desert sky.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293D40" w14:paraId="38B3B8F7" w14:textId="77777777" w:rsidTr="008309A5">
                              <w:tc>
                                <w:tcPr>
                                  <w:tcW w:w="4787" w:type="dxa"/>
                                  <w:gridSpan w:val="2"/>
                                </w:tcPr>
                                <w:p w14:paraId="0393BB00" w14:textId="3E899143" w:rsidR="00293D40" w:rsidRDefault="00F15C93" w:rsidP="00320188">
                                  <w:pPr>
                                    <w:rPr>
                                      <w:rFonts w:ascii="Metro Nova Pro" w:hAnsi="Metro Nova Pro"/>
                                      <w:noProof/>
                                    </w:rPr>
                                  </w:pPr>
                                  <w:r>
                                    <w:rPr>
                                      <w:rFonts w:ascii="Metro Nova Pro" w:hAnsi="Metro Nova Pro"/>
                                      <w:noProof/>
                                    </w:rPr>
                                    <w:t>24</w:t>
                                  </w:r>
                                  <w:r w:rsidR="00293D40">
                                    <w:rPr>
                                      <w:rFonts w:ascii="Metro Nova Pro" w:hAnsi="Metro Nova Pro"/>
                                      <w:noProof/>
                                    </w:rPr>
                                    <w:t xml:space="preserve">” X </w:t>
                                  </w:r>
                                  <w:r>
                                    <w:rPr>
                                      <w:rFonts w:ascii="Metro Nova Pro" w:hAnsi="Metro Nova Pro"/>
                                      <w:noProof/>
                                    </w:rPr>
                                    <w:t>13.5</w:t>
                                  </w:r>
                                  <w:r w:rsidR="00293D40">
                                    <w:rPr>
                                      <w:rFonts w:ascii="Metro Nova Pro" w:hAnsi="Metro Nova Pro"/>
                                      <w:noProof/>
                                    </w:rPr>
                                    <w:t xml:space="preserve">” - </w:t>
                                  </w:r>
                                  <w:r w:rsidR="00293D40" w:rsidRPr="00065DB0">
                                    <w:rPr>
                                      <w:rFonts w:ascii="Metro Nova Pro" w:hAnsi="Metro Nova Pro"/>
                                      <w:b/>
                                      <w:bCs/>
                                      <w:noProof/>
                                    </w:rPr>
                                    <w:t>$</w:t>
                                  </w:r>
                                  <w:r>
                                    <w:rPr>
                                      <w:rFonts w:ascii="Metro Nova Pro" w:hAnsi="Metro Nova Pro"/>
                                      <w:b/>
                                      <w:bCs/>
                                      <w:noProof/>
                                    </w:rPr>
                                    <w:t>280</w:t>
                                  </w:r>
                                  <w:r w:rsidR="00293D40">
                                    <w:rPr>
                                      <w:rFonts w:ascii="Metro Nova Pro" w:hAnsi="Metro Nova Pro"/>
                                      <w:noProof/>
                                    </w:rPr>
                                    <w:br/>
                                  </w:r>
                                </w:p>
                              </w:tc>
                              <w:tc>
                                <w:tcPr>
                                  <w:tcW w:w="2393" w:type="dxa"/>
                                </w:tcPr>
                                <w:p w14:paraId="5579B223" w14:textId="77777777" w:rsidR="00293D40" w:rsidRDefault="00293D40" w:rsidP="00320188">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293D40" w14:paraId="7609E670" w14:textId="77777777" w:rsidTr="008309A5">
                              <w:tc>
                                <w:tcPr>
                                  <w:tcW w:w="2392" w:type="dxa"/>
                                  <w:vAlign w:val="bottom"/>
                                </w:tcPr>
                                <w:p w14:paraId="61CBA3CF" w14:textId="77777777" w:rsidR="00293D40" w:rsidRDefault="00293D40" w:rsidP="00320188">
                                  <w:pPr>
                                    <w:rPr>
                                      <w:rFonts w:ascii="Metro Nova Pro" w:hAnsi="Metro Nova Pro"/>
                                      <w:noProof/>
                                    </w:rPr>
                                  </w:pPr>
                                  <w:r>
                                    <w:rPr>
                                      <w:rFonts w:ascii="Metro Nova Pro" w:hAnsi="Metro Nova Pro"/>
                                      <w:noProof/>
                                    </w:rPr>
                                    <w:drawing>
                                      <wp:inline distT="0" distB="0" distL="0" distR="0" wp14:anchorId="76E27EF8" wp14:editId="6A2DE98D">
                                        <wp:extent cx="789032" cy="783771"/>
                                        <wp:effectExtent l="0" t="0" r="0" b="0"/>
                                        <wp:docPr id="1130738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5C58325C" w14:textId="77777777" w:rsidR="00293D40" w:rsidRDefault="00293D40" w:rsidP="00320188">
                                  <w:pPr>
                                    <w:jc w:val="center"/>
                                    <w:rPr>
                                      <w:rFonts w:ascii="Metro Nova Pro" w:hAnsi="Metro Nova Pro"/>
                                      <w:noProof/>
                                    </w:rPr>
                                  </w:pPr>
                                  <w:r>
                                    <w:rPr>
                                      <w:rFonts w:ascii="Metro Nova Pro" w:hAnsi="Metro Nova Pro"/>
                                      <w:noProof/>
                                    </w:rPr>
                                    <w:drawing>
                                      <wp:inline distT="0" distB="0" distL="0" distR="0" wp14:anchorId="7E65B0FE" wp14:editId="1E43FA42">
                                        <wp:extent cx="749300" cy="738758"/>
                                        <wp:effectExtent l="0" t="0" r="0" b="4445"/>
                                        <wp:docPr id="108053709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E90DE6B" w14:textId="77777777" w:rsidR="00293D40" w:rsidRPr="00065DB0" w:rsidRDefault="00293D40" w:rsidP="00320188">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56B19765" w14:textId="77777777" w:rsidR="00293D40" w:rsidRDefault="00293D40" w:rsidP="00320188">
                                  <w:pPr>
                                    <w:jc w:val="right"/>
                                    <w:rPr>
                                      <w:rFonts w:ascii="Metro Nova Pro" w:hAnsi="Metro Nova Pro"/>
                                      <w:noProof/>
                                    </w:rPr>
                                  </w:pPr>
                                  <w:r>
                                    <w:rPr>
                                      <w:rFonts w:ascii="Metro Nova Pro" w:hAnsi="Metro Nova Pro"/>
                                      <w:noProof/>
                                    </w:rPr>
                                    <w:drawing>
                                      <wp:inline distT="0" distB="0" distL="0" distR="0" wp14:anchorId="30E484BA" wp14:editId="49C4A9BD">
                                        <wp:extent cx="1126664" cy="1126664"/>
                                        <wp:effectExtent l="0" t="0" r="0" b="0"/>
                                        <wp:docPr id="2022226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320"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4DA5457" w14:textId="77777777" w:rsidR="00293D40" w:rsidRPr="00FC64D7" w:rsidRDefault="00293D40" w:rsidP="00293D40">
                            <w:pP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87062" id="_x0000_s1032" type="#_x0000_t202" style="position:absolute;margin-left:12pt;margin-top:12pt;width:6in;height:4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" fillcolor="white [3201]" strokeweight=".5pt">
                <v:textbox inset="36pt,,36pt">
                  <w:txbxContent>
                    <w:p w14:paraId="43257B8B" w14:textId="77777777" w:rsidR="00825A51" w:rsidRDefault="00825A51" w:rsidP="00825A51">
                      <w:pPr>
                        <w:pStyle w:val="Heading1"/>
                        <w:rPr>
                          <w:noProof/>
                        </w:rPr>
                      </w:pPr>
                      <w:r>
                        <w:rPr>
                          <w:noProof/>
                        </w:rPr>
                        <w:t>Silver Lightning 2015</w:t>
                      </w:r>
                    </w:p>
                    <w:p w14:paraId="1001540C" w14:textId="77777777" w:rsidR="00825A51" w:rsidRDefault="00825A51" w:rsidP="00825A51">
                      <w:pPr>
                        <w:rPr>
                          <w:rFonts w:ascii="Metro Nova Pro" w:hAnsi="Metro Nova Pro"/>
                          <w:noProof/>
                        </w:rPr>
                      </w:pPr>
                      <w:r>
                        <w:rPr>
                          <w:rFonts w:ascii="Metro Nova Pro" w:hAnsi="Metro Nova Pro"/>
                          <w:noProof/>
                        </w:rPr>
                        <w:t xml:space="preserve">At the Best of the Northwest 2025, a friend asked if I’d considered wokring with </w:t>
                      </w:r>
                      <w:r w:rsidRPr="008C36A4">
                        <w:rPr>
                          <w:rFonts w:ascii="Metro Nova Pro" w:hAnsi="Metro Nova Pro"/>
                          <w:i/>
                          <w:iCs/>
                          <w:noProof/>
                        </w:rPr>
                        <w:t>Birches 2015</w:t>
                      </w:r>
                      <w:r>
                        <w:rPr>
                          <w:rFonts w:ascii="Metro Nova Pro" w:hAnsi="Metro Nova Pro"/>
                          <w:noProof/>
                        </w:rPr>
                        <w:t xml:space="preserve"> in black and white. It was a great idea – the trees are radiant against that high New Mexico winter desert sky.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293D40" w14:paraId="38B3B8F7" w14:textId="77777777" w:rsidTr="008309A5">
                        <w:tc>
                          <w:tcPr>
                            <w:tcW w:w="4787" w:type="dxa"/>
                            <w:gridSpan w:val="2"/>
                          </w:tcPr>
                          <w:p w14:paraId="0393BB00" w14:textId="3E899143" w:rsidR="00293D40" w:rsidRDefault="00F15C93" w:rsidP="00320188">
                            <w:pPr>
                              <w:rPr>
                                <w:rFonts w:ascii="Metro Nova Pro" w:hAnsi="Metro Nova Pro"/>
                                <w:noProof/>
                              </w:rPr>
                            </w:pPr>
                            <w:r>
                              <w:rPr>
                                <w:rFonts w:ascii="Metro Nova Pro" w:hAnsi="Metro Nova Pro"/>
                                <w:noProof/>
                              </w:rPr>
                              <w:t>24</w:t>
                            </w:r>
                            <w:r w:rsidR="00293D40">
                              <w:rPr>
                                <w:rFonts w:ascii="Metro Nova Pro" w:hAnsi="Metro Nova Pro"/>
                                <w:noProof/>
                              </w:rPr>
                              <w:t xml:space="preserve">” X </w:t>
                            </w:r>
                            <w:r>
                              <w:rPr>
                                <w:rFonts w:ascii="Metro Nova Pro" w:hAnsi="Metro Nova Pro"/>
                                <w:noProof/>
                              </w:rPr>
                              <w:t>13.5</w:t>
                            </w:r>
                            <w:r w:rsidR="00293D40">
                              <w:rPr>
                                <w:rFonts w:ascii="Metro Nova Pro" w:hAnsi="Metro Nova Pro"/>
                                <w:noProof/>
                              </w:rPr>
                              <w:t xml:space="preserve">” - </w:t>
                            </w:r>
                            <w:r w:rsidR="00293D40" w:rsidRPr="00065DB0">
                              <w:rPr>
                                <w:rFonts w:ascii="Metro Nova Pro" w:hAnsi="Metro Nova Pro"/>
                                <w:b/>
                                <w:bCs/>
                                <w:noProof/>
                              </w:rPr>
                              <w:t>$</w:t>
                            </w:r>
                            <w:r>
                              <w:rPr>
                                <w:rFonts w:ascii="Metro Nova Pro" w:hAnsi="Metro Nova Pro"/>
                                <w:b/>
                                <w:bCs/>
                                <w:noProof/>
                              </w:rPr>
                              <w:t>280</w:t>
                            </w:r>
                            <w:r w:rsidR="00293D40">
                              <w:rPr>
                                <w:rFonts w:ascii="Metro Nova Pro" w:hAnsi="Metro Nova Pro"/>
                                <w:noProof/>
                              </w:rPr>
                              <w:br/>
                            </w:r>
                          </w:p>
                        </w:tc>
                        <w:tc>
                          <w:tcPr>
                            <w:tcW w:w="2393" w:type="dxa"/>
                          </w:tcPr>
                          <w:p w14:paraId="5579B223" w14:textId="77777777" w:rsidR="00293D40" w:rsidRDefault="00293D40" w:rsidP="00320188">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293D40" w14:paraId="7609E670" w14:textId="77777777" w:rsidTr="008309A5">
                        <w:tc>
                          <w:tcPr>
                            <w:tcW w:w="2392" w:type="dxa"/>
                            <w:vAlign w:val="bottom"/>
                          </w:tcPr>
                          <w:p w14:paraId="61CBA3CF" w14:textId="77777777" w:rsidR="00293D40" w:rsidRDefault="00293D40" w:rsidP="00320188">
                            <w:pPr>
                              <w:rPr>
                                <w:rFonts w:ascii="Metro Nova Pro" w:hAnsi="Metro Nova Pro"/>
                                <w:noProof/>
                              </w:rPr>
                            </w:pPr>
                            <w:r>
                              <w:rPr>
                                <w:rFonts w:ascii="Metro Nova Pro" w:hAnsi="Metro Nova Pro"/>
                                <w:noProof/>
                              </w:rPr>
                              <w:drawing>
                                <wp:inline distT="0" distB="0" distL="0" distR="0" wp14:anchorId="76E27EF8" wp14:editId="6A2DE98D">
                                  <wp:extent cx="789032" cy="783771"/>
                                  <wp:effectExtent l="0" t="0" r="0" b="0"/>
                                  <wp:docPr id="1130738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5C58325C" w14:textId="77777777" w:rsidR="00293D40" w:rsidRDefault="00293D40" w:rsidP="00320188">
                            <w:pPr>
                              <w:jc w:val="center"/>
                              <w:rPr>
                                <w:rFonts w:ascii="Metro Nova Pro" w:hAnsi="Metro Nova Pro"/>
                                <w:noProof/>
                              </w:rPr>
                            </w:pPr>
                            <w:r>
                              <w:rPr>
                                <w:rFonts w:ascii="Metro Nova Pro" w:hAnsi="Metro Nova Pro"/>
                                <w:noProof/>
                              </w:rPr>
                              <w:drawing>
                                <wp:inline distT="0" distB="0" distL="0" distR="0" wp14:anchorId="7E65B0FE" wp14:editId="1E43FA42">
                                  <wp:extent cx="749300" cy="738758"/>
                                  <wp:effectExtent l="0" t="0" r="0" b="4445"/>
                                  <wp:docPr id="1080537097"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E90DE6B" w14:textId="77777777" w:rsidR="00293D40" w:rsidRPr="00065DB0" w:rsidRDefault="00293D40" w:rsidP="00320188">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56B19765" w14:textId="77777777" w:rsidR="00293D40" w:rsidRDefault="00293D40" w:rsidP="00320188">
                            <w:pPr>
                              <w:jc w:val="right"/>
                              <w:rPr>
                                <w:rFonts w:ascii="Metro Nova Pro" w:hAnsi="Metro Nova Pro"/>
                                <w:noProof/>
                              </w:rPr>
                            </w:pPr>
                            <w:r>
                              <w:rPr>
                                <w:rFonts w:ascii="Metro Nova Pro" w:hAnsi="Metro Nova Pro"/>
                                <w:noProof/>
                              </w:rPr>
                              <w:drawing>
                                <wp:inline distT="0" distB="0" distL="0" distR="0" wp14:anchorId="30E484BA" wp14:editId="49C4A9BD">
                                  <wp:extent cx="1126664" cy="1126664"/>
                                  <wp:effectExtent l="0" t="0" r="0" b="0"/>
                                  <wp:docPr id="2022226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320"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74DA5457" w14:textId="77777777" w:rsidR="00293D40" w:rsidRPr="00FC64D7" w:rsidRDefault="00293D40" w:rsidP="00293D40">
                      <w:pPr>
                        <w:rPr>
                          <w:rFonts w:ascii="Metro Nova Pro" w:hAnsi="Metro Nova Pro"/>
                          <w:noProof/>
                        </w:rPr>
                      </w:pPr>
                    </w:p>
                  </w:txbxContent>
                </v:textbox>
              </v:shape>
            </w:pict>
          </mc:Fallback>
        </mc:AlternateContent>
      </w:r>
      <w:r>
        <w:rPr>
          <w:rFonts w:ascii="Metro Nova Pro" w:hAnsi="Metro Nova Pro"/>
          <w:noProof/>
        </w:rPr>
        <mc:AlternateContent>
          <mc:Choice Requires="wps">
            <w:drawing>
              <wp:anchor distT="0" distB="0" distL="114300" distR="114300" simplePos="0" relativeHeight="251679744" behindDoc="0" locked="0" layoutInCell="1" allowOverlap="1" wp14:anchorId="709E3FC0" wp14:editId="0200A523">
                <wp:simplePos x="0" y="0"/>
                <wp:positionH relativeFrom="margin">
                  <wp:posOffset>152400</wp:posOffset>
                </wp:positionH>
                <wp:positionV relativeFrom="paragraph">
                  <wp:posOffset>4159250</wp:posOffset>
                </wp:positionV>
                <wp:extent cx="5486400" cy="3657600"/>
                <wp:effectExtent l="0" t="0" r="19050" b="19050"/>
                <wp:wrapNone/>
                <wp:docPr id="547648702"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046618DC" w14:textId="77777777" w:rsidR="0019558C" w:rsidRPr="007C0A03" w:rsidRDefault="0019558C" w:rsidP="0019558C">
                            <w:pPr>
                              <w:pStyle w:val="Heading1"/>
                            </w:pPr>
                            <w:r w:rsidRPr="007C0A03">
                              <w:t>Woodhenge 2025</w:t>
                            </w:r>
                          </w:p>
                          <w:p w14:paraId="4823F4AC" w14:textId="2C02A620" w:rsidR="00293D40" w:rsidRDefault="0019558C" w:rsidP="00293D40">
                            <w:pPr>
                              <w:rPr>
                                <w:rFonts w:ascii="Metro Nova Pro" w:hAnsi="Metro Nova Pro"/>
                              </w:rPr>
                            </w:pPr>
                            <w:r w:rsidRPr="007C0A03">
                              <w:rPr>
                                <w:rFonts w:ascii="Metro Nova Pro" w:hAnsi="Metro Nova Pro"/>
                              </w:rPr>
                              <w:t>I’ve taken a few pictures along Chuckanut Drive overlooking Samish Bay and the San Juan Islands. This improvised trilithon, built by an unknown visitor in August, framed the idea of Chuckanut—the trees, the rock face, the Salish Sea.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293D40" w14:paraId="4294CCCC" w14:textId="77777777" w:rsidTr="00BD01B0">
                              <w:tc>
                                <w:tcPr>
                                  <w:tcW w:w="4787" w:type="dxa"/>
                                  <w:gridSpan w:val="2"/>
                                </w:tcPr>
                                <w:p w14:paraId="266E4CB8" w14:textId="692CAA7B" w:rsidR="00293D40" w:rsidRDefault="00293D40" w:rsidP="0052355F">
                                  <w:pPr>
                                    <w:rPr>
                                      <w:rFonts w:ascii="Metro Nova Pro" w:hAnsi="Metro Nova Pro"/>
                                      <w:noProof/>
                                    </w:rPr>
                                  </w:pPr>
                                  <w:r>
                                    <w:rPr>
                                      <w:rFonts w:ascii="Metro Nova Pro" w:hAnsi="Metro Nova Pro"/>
                                      <w:noProof/>
                                    </w:rPr>
                                    <w:t xml:space="preserve">24” X 18” - </w:t>
                                  </w:r>
                                  <w:r w:rsidRPr="00065DB0">
                                    <w:rPr>
                                      <w:rFonts w:ascii="Metro Nova Pro" w:hAnsi="Metro Nova Pro"/>
                                      <w:b/>
                                      <w:bCs/>
                                      <w:noProof/>
                                    </w:rPr>
                                    <w:t>$</w:t>
                                  </w:r>
                                  <w:r w:rsidR="0019558C">
                                    <w:rPr>
                                      <w:rFonts w:ascii="Metro Nova Pro" w:hAnsi="Metro Nova Pro"/>
                                      <w:b/>
                                      <w:bCs/>
                                      <w:noProof/>
                                    </w:rPr>
                                    <w:t>1</w:t>
                                  </w:r>
                                  <w:r>
                                    <w:rPr>
                                      <w:rFonts w:ascii="Metro Nova Pro" w:hAnsi="Metro Nova Pro"/>
                                      <w:b/>
                                      <w:bCs/>
                                      <w:noProof/>
                                    </w:rPr>
                                    <w:t>00</w:t>
                                  </w:r>
                                  <w:r>
                                    <w:rPr>
                                      <w:rFonts w:ascii="Metro Nova Pro" w:hAnsi="Metro Nova Pro"/>
                                      <w:noProof/>
                                    </w:rPr>
                                    <w:br/>
                                  </w:r>
                                </w:p>
                              </w:tc>
                              <w:tc>
                                <w:tcPr>
                                  <w:tcW w:w="2393" w:type="dxa"/>
                                </w:tcPr>
                                <w:p w14:paraId="7081E756" w14:textId="77777777" w:rsidR="00293D40" w:rsidRDefault="00293D40" w:rsidP="0052355F">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293D40" w14:paraId="5A0DE3F8" w14:textId="77777777" w:rsidTr="00BD01B0">
                              <w:tc>
                                <w:tcPr>
                                  <w:tcW w:w="2392" w:type="dxa"/>
                                  <w:vAlign w:val="bottom"/>
                                </w:tcPr>
                                <w:p w14:paraId="61818001" w14:textId="77777777" w:rsidR="00293D40" w:rsidRDefault="00293D40" w:rsidP="0052355F">
                                  <w:pPr>
                                    <w:rPr>
                                      <w:rFonts w:ascii="Metro Nova Pro" w:hAnsi="Metro Nova Pro"/>
                                      <w:noProof/>
                                    </w:rPr>
                                  </w:pPr>
                                  <w:r>
                                    <w:rPr>
                                      <w:rFonts w:ascii="Metro Nova Pro" w:hAnsi="Metro Nova Pro"/>
                                      <w:noProof/>
                                    </w:rPr>
                                    <w:drawing>
                                      <wp:inline distT="0" distB="0" distL="0" distR="0" wp14:anchorId="3E962E9B" wp14:editId="2286B77E">
                                        <wp:extent cx="789032" cy="783771"/>
                                        <wp:effectExtent l="0" t="0" r="0" b="0"/>
                                        <wp:docPr id="1875781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401894A8" w14:textId="77777777" w:rsidR="00293D40" w:rsidRDefault="00293D40" w:rsidP="0052355F">
                                  <w:pPr>
                                    <w:jc w:val="center"/>
                                    <w:rPr>
                                      <w:rFonts w:ascii="Metro Nova Pro" w:hAnsi="Metro Nova Pro"/>
                                      <w:noProof/>
                                    </w:rPr>
                                  </w:pPr>
                                  <w:r>
                                    <w:rPr>
                                      <w:rFonts w:ascii="Metro Nova Pro" w:hAnsi="Metro Nova Pro"/>
                                      <w:noProof/>
                                    </w:rPr>
                                    <w:drawing>
                                      <wp:inline distT="0" distB="0" distL="0" distR="0" wp14:anchorId="253A25AE" wp14:editId="42C453EF">
                                        <wp:extent cx="749300" cy="738758"/>
                                        <wp:effectExtent l="0" t="0" r="0" b="4445"/>
                                        <wp:docPr id="958096614"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0A0BD943" w14:textId="77777777" w:rsidR="00293D40" w:rsidRPr="00065DB0" w:rsidRDefault="00293D40" w:rsidP="0052355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039A85DB" w14:textId="77777777" w:rsidR="00293D40" w:rsidRDefault="00293D40" w:rsidP="0052355F">
                                  <w:pPr>
                                    <w:jc w:val="right"/>
                                    <w:rPr>
                                      <w:rFonts w:ascii="Metro Nova Pro" w:hAnsi="Metro Nova Pro"/>
                                      <w:noProof/>
                                    </w:rPr>
                                  </w:pPr>
                                  <w:r>
                                    <w:rPr>
                                      <w:rFonts w:ascii="Metro Nova Pro" w:hAnsi="Metro Nova Pro"/>
                                      <w:noProof/>
                                    </w:rPr>
                                    <w:drawing>
                                      <wp:inline distT="0" distB="0" distL="0" distR="0" wp14:anchorId="00D4DBDC" wp14:editId="010326D8">
                                        <wp:extent cx="1126664" cy="1126664"/>
                                        <wp:effectExtent l="0" t="0" r="0" b="0"/>
                                        <wp:docPr id="1214762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5685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61EF90E3" w14:textId="77777777" w:rsidR="00293D40" w:rsidRDefault="00293D40" w:rsidP="00293D40">
                            <w:pPr>
                              <w:rPr>
                                <w:rFonts w:ascii="Metro Nova Pro" w:hAnsi="Metro Nova Pro"/>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E3FC0" id="_x0000_s1033" type="#_x0000_t202" style="position:absolute;margin-left:12pt;margin-top:327.5pt;width:6in;height:4in;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" fillcolor="white [3201]" strokeweight=".5pt">
                <v:textbox inset="36pt,,36pt">
                  <w:txbxContent>
                    <w:p w14:paraId="046618DC" w14:textId="77777777" w:rsidR="0019558C" w:rsidRPr="007C0A03" w:rsidRDefault="0019558C" w:rsidP="0019558C">
                      <w:pPr>
                        <w:pStyle w:val="Heading1"/>
                      </w:pPr>
                      <w:r w:rsidRPr="007C0A03">
                        <w:t>Woodhenge 2025</w:t>
                      </w:r>
                    </w:p>
                    <w:p w14:paraId="4823F4AC" w14:textId="2C02A620" w:rsidR="00293D40" w:rsidRDefault="0019558C" w:rsidP="00293D40">
                      <w:pPr>
                        <w:rPr>
                          <w:rFonts w:ascii="Metro Nova Pro" w:hAnsi="Metro Nova Pro"/>
                        </w:rPr>
                      </w:pPr>
                      <w:r w:rsidRPr="007C0A03">
                        <w:rPr>
                          <w:rFonts w:ascii="Metro Nova Pro" w:hAnsi="Metro Nova Pro"/>
                        </w:rPr>
                        <w:t>I’ve taken a few pictures along Chuckanut Drive overlooking Samish Bay and the San Juan Islands. This improvised trilithon, built by an unknown visitor in August, framed the idea of Chuckanut—the trees, the rock face, the Salish Sea.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293D40" w14:paraId="4294CCCC" w14:textId="77777777" w:rsidTr="00BD01B0">
                        <w:tc>
                          <w:tcPr>
                            <w:tcW w:w="4787" w:type="dxa"/>
                            <w:gridSpan w:val="2"/>
                          </w:tcPr>
                          <w:p w14:paraId="266E4CB8" w14:textId="692CAA7B" w:rsidR="00293D40" w:rsidRDefault="00293D40" w:rsidP="0052355F">
                            <w:pPr>
                              <w:rPr>
                                <w:rFonts w:ascii="Metro Nova Pro" w:hAnsi="Metro Nova Pro"/>
                                <w:noProof/>
                              </w:rPr>
                            </w:pPr>
                            <w:r>
                              <w:rPr>
                                <w:rFonts w:ascii="Metro Nova Pro" w:hAnsi="Metro Nova Pro"/>
                                <w:noProof/>
                              </w:rPr>
                              <w:t xml:space="preserve">24” X 18” - </w:t>
                            </w:r>
                            <w:r w:rsidRPr="00065DB0">
                              <w:rPr>
                                <w:rFonts w:ascii="Metro Nova Pro" w:hAnsi="Metro Nova Pro"/>
                                <w:b/>
                                <w:bCs/>
                                <w:noProof/>
                              </w:rPr>
                              <w:t>$</w:t>
                            </w:r>
                            <w:r w:rsidR="0019558C">
                              <w:rPr>
                                <w:rFonts w:ascii="Metro Nova Pro" w:hAnsi="Metro Nova Pro"/>
                                <w:b/>
                                <w:bCs/>
                                <w:noProof/>
                              </w:rPr>
                              <w:t>1</w:t>
                            </w:r>
                            <w:r>
                              <w:rPr>
                                <w:rFonts w:ascii="Metro Nova Pro" w:hAnsi="Metro Nova Pro"/>
                                <w:b/>
                                <w:bCs/>
                                <w:noProof/>
                              </w:rPr>
                              <w:t>00</w:t>
                            </w:r>
                            <w:r>
                              <w:rPr>
                                <w:rFonts w:ascii="Metro Nova Pro" w:hAnsi="Metro Nova Pro"/>
                                <w:noProof/>
                              </w:rPr>
                              <w:br/>
                            </w:r>
                          </w:p>
                        </w:tc>
                        <w:tc>
                          <w:tcPr>
                            <w:tcW w:w="2393" w:type="dxa"/>
                          </w:tcPr>
                          <w:p w14:paraId="7081E756" w14:textId="77777777" w:rsidR="00293D40" w:rsidRDefault="00293D40" w:rsidP="0052355F">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293D40" w14:paraId="5A0DE3F8" w14:textId="77777777" w:rsidTr="00BD01B0">
                        <w:tc>
                          <w:tcPr>
                            <w:tcW w:w="2392" w:type="dxa"/>
                            <w:vAlign w:val="bottom"/>
                          </w:tcPr>
                          <w:p w14:paraId="61818001" w14:textId="77777777" w:rsidR="00293D40" w:rsidRDefault="00293D40" w:rsidP="0052355F">
                            <w:pPr>
                              <w:rPr>
                                <w:rFonts w:ascii="Metro Nova Pro" w:hAnsi="Metro Nova Pro"/>
                                <w:noProof/>
                              </w:rPr>
                            </w:pPr>
                            <w:r>
                              <w:rPr>
                                <w:rFonts w:ascii="Metro Nova Pro" w:hAnsi="Metro Nova Pro"/>
                                <w:noProof/>
                              </w:rPr>
                              <w:drawing>
                                <wp:inline distT="0" distB="0" distL="0" distR="0" wp14:anchorId="3E962E9B" wp14:editId="2286B77E">
                                  <wp:extent cx="789032" cy="783771"/>
                                  <wp:effectExtent l="0" t="0" r="0" b="0"/>
                                  <wp:docPr id="1875781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401894A8" w14:textId="77777777" w:rsidR="00293D40" w:rsidRDefault="00293D40" w:rsidP="0052355F">
                            <w:pPr>
                              <w:jc w:val="center"/>
                              <w:rPr>
                                <w:rFonts w:ascii="Metro Nova Pro" w:hAnsi="Metro Nova Pro"/>
                                <w:noProof/>
                              </w:rPr>
                            </w:pPr>
                            <w:r>
                              <w:rPr>
                                <w:rFonts w:ascii="Metro Nova Pro" w:hAnsi="Metro Nova Pro"/>
                                <w:noProof/>
                              </w:rPr>
                              <w:drawing>
                                <wp:inline distT="0" distB="0" distL="0" distR="0" wp14:anchorId="253A25AE" wp14:editId="42C453EF">
                                  <wp:extent cx="749300" cy="738758"/>
                                  <wp:effectExtent l="0" t="0" r="0" b="4445"/>
                                  <wp:docPr id="958096614"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0A0BD943" w14:textId="77777777" w:rsidR="00293D40" w:rsidRPr="00065DB0" w:rsidRDefault="00293D40" w:rsidP="0052355F">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039A85DB" w14:textId="77777777" w:rsidR="00293D40" w:rsidRDefault="00293D40" w:rsidP="0052355F">
                            <w:pPr>
                              <w:jc w:val="right"/>
                              <w:rPr>
                                <w:rFonts w:ascii="Metro Nova Pro" w:hAnsi="Metro Nova Pro"/>
                                <w:noProof/>
                              </w:rPr>
                            </w:pPr>
                            <w:r>
                              <w:rPr>
                                <w:rFonts w:ascii="Metro Nova Pro" w:hAnsi="Metro Nova Pro"/>
                                <w:noProof/>
                              </w:rPr>
                              <w:drawing>
                                <wp:inline distT="0" distB="0" distL="0" distR="0" wp14:anchorId="00D4DBDC" wp14:editId="010326D8">
                                  <wp:extent cx="1126664" cy="1126664"/>
                                  <wp:effectExtent l="0" t="0" r="0" b="0"/>
                                  <wp:docPr id="1214762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5685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61EF90E3" w14:textId="77777777" w:rsidR="00293D40" w:rsidRDefault="00293D40" w:rsidP="00293D40">
                      <w:pPr>
                        <w:rPr>
                          <w:rFonts w:ascii="Metro Nova Pro" w:hAnsi="Metro Nova Pro"/>
                        </w:rPr>
                      </w:pPr>
                    </w:p>
                  </w:txbxContent>
                </v:textbox>
                <w10:wrap anchorx="margin"/>
              </v:shape>
            </w:pict>
          </mc:Fallback>
        </mc:AlternateContent>
      </w:r>
    </w:p>
    <w:p w14:paraId="25CACAFF" w14:textId="77777777" w:rsidR="00293D40" w:rsidRDefault="00293D40" w:rsidP="00293D40">
      <w:pPr>
        <w:rPr>
          <w:rFonts w:ascii="Metro Nova Pro" w:hAnsi="Metro Nova Pro"/>
        </w:rPr>
      </w:pPr>
    </w:p>
    <w:p w14:paraId="6FDA6FED" w14:textId="77777777" w:rsidR="00293D40" w:rsidRDefault="00293D40" w:rsidP="00293D40">
      <w:pPr>
        <w:rPr>
          <w:rFonts w:ascii="Metro Nova Pro" w:hAnsi="Metro Nova Pro"/>
        </w:rPr>
      </w:pPr>
    </w:p>
    <w:p w14:paraId="10DAE269" w14:textId="2EADE1F1" w:rsidR="00856A97" w:rsidRDefault="00856A97">
      <w:pPr>
        <w:rPr>
          <w:rFonts w:ascii="Metro Nova Pro" w:hAnsi="Metro Nova Pro"/>
        </w:rPr>
      </w:pPr>
      <w:r>
        <w:rPr>
          <w:rFonts w:ascii="Metro Nova Pro" w:hAnsi="Metro Nova Pro"/>
        </w:rPr>
        <w:br w:type="page"/>
      </w:r>
    </w:p>
    <w:p w14:paraId="3435CEC6" w14:textId="39446B73" w:rsidR="007C31DF" w:rsidRDefault="007C31DF">
      <w:pPr>
        <w:rPr>
          <w:rFonts w:ascii="Metro Nova Pro" w:hAnsi="Metro Nova Pro"/>
        </w:rPr>
      </w:pPr>
      <w:r>
        <w:rPr>
          <w:rFonts w:ascii="Metro Nova Pro" w:hAnsi="Metro Nova Pro"/>
          <w:noProof/>
        </w:rPr>
        <w:lastRenderedPageBreak/>
        <mc:AlternateContent>
          <mc:Choice Requires="wps">
            <w:drawing>
              <wp:anchor distT="0" distB="0" distL="114300" distR="114300" simplePos="0" relativeHeight="251675648" behindDoc="0" locked="0" layoutInCell="1" allowOverlap="1" wp14:anchorId="188F7010" wp14:editId="51CADC2B">
                <wp:simplePos x="0" y="0"/>
                <wp:positionH relativeFrom="column">
                  <wp:posOffset>0</wp:posOffset>
                </wp:positionH>
                <wp:positionV relativeFrom="paragraph">
                  <wp:posOffset>0</wp:posOffset>
                </wp:positionV>
                <wp:extent cx="5486400" cy="3657600"/>
                <wp:effectExtent l="0" t="0" r="19050" b="19050"/>
                <wp:wrapNone/>
                <wp:docPr id="2011023755"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7190EEC8" w14:textId="77777777" w:rsidR="000F2166" w:rsidRPr="007C0A03" w:rsidRDefault="000F2166" w:rsidP="000F2166">
                            <w:pPr>
                              <w:pStyle w:val="Heading1"/>
                            </w:pPr>
                            <w:r>
                              <w:t>Wharf</w:t>
                            </w:r>
                            <w:r w:rsidRPr="007C0A03">
                              <w:t xml:space="preserve"> 202</w:t>
                            </w:r>
                            <w:r>
                              <w:t>6</w:t>
                            </w:r>
                          </w:p>
                          <w:p w14:paraId="60255F46" w14:textId="77777777" w:rsidR="000F2166" w:rsidRDefault="000F2166" w:rsidP="000F2166">
                            <w:pPr>
                              <w:rPr>
                                <w:rFonts w:ascii="Metro Nova Pro" w:hAnsi="Metro Nova Pro"/>
                              </w:rPr>
                            </w:pPr>
                            <w:r>
                              <w:rPr>
                                <w:rFonts w:ascii="Metro Nova Pro" w:hAnsi="Metro Nova Pro"/>
                              </w:rPr>
                              <w:t>Aerial photography allows you to “rehearse” a route once and then use autopilot to repeat the circle. Of all the angles, I love seeing the 1905 Coupeville Town Wharf in front of the town it symbolizes. And for my friends back in New England, this is Whidbey Island, Washington, not Maine.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0F2166" w14:paraId="3FAB141A" w14:textId="77777777" w:rsidTr="00BD01B0">
                              <w:tc>
                                <w:tcPr>
                                  <w:tcW w:w="4787" w:type="dxa"/>
                                  <w:gridSpan w:val="2"/>
                                </w:tcPr>
                                <w:p w14:paraId="7ED6CDA8" w14:textId="146AB7CC" w:rsidR="000F2166" w:rsidRDefault="005F360E" w:rsidP="000F2166">
                                  <w:pPr>
                                    <w:rPr>
                                      <w:rFonts w:ascii="Metro Nova Pro" w:hAnsi="Metro Nova Pro"/>
                                      <w:noProof/>
                                    </w:rPr>
                                  </w:pPr>
                                  <w:r>
                                    <w:rPr>
                                      <w:rFonts w:ascii="Metro Nova Pro" w:hAnsi="Metro Nova Pro"/>
                                      <w:noProof/>
                                    </w:rPr>
                                    <w:t>16</w:t>
                                  </w:r>
                                  <w:r w:rsidR="000F2166">
                                    <w:rPr>
                                      <w:rFonts w:ascii="Metro Nova Pro" w:hAnsi="Metro Nova Pro"/>
                                      <w:noProof/>
                                    </w:rPr>
                                    <w:t xml:space="preserve">” X </w:t>
                                  </w:r>
                                  <w:r>
                                    <w:rPr>
                                      <w:rFonts w:ascii="Metro Nova Pro" w:hAnsi="Metro Nova Pro"/>
                                      <w:noProof/>
                                    </w:rPr>
                                    <w:t>9</w:t>
                                  </w:r>
                                  <w:r w:rsidR="000F2166">
                                    <w:rPr>
                                      <w:rFonts w:ascii="Metro Nova Pro" w:hAnsi="Metro Nova Pro"/>
                                      <w:noProof/>
                                    </w:rPr>
                                    <w:t xml:space="preserve">” - </w:t>
                                  </w:r>
                                  <w:r w:rsidR="000F2166" w:rsidRPr="00065DB0">
                                    <w:rPr>
                                      <w:rFonts w:ascii="Metro Nova Pro" w:hAnsi="Metro Nova Pro"/>
                                      <w:b/>
                                      <w:bCs/>
                                      <w:noProof/>
                                    </w:rPr>
                                    <w:t>$</w:t>
                                  </w:r>
                                  <w:r>
                                    <w:rPr>
                                      <w:rFonts w:ascii="Metro Nova Pro" w:hAnsi="Metro Nova Pro"/>
                                      <w:b/>
                                      <w:bCs/>
                                      <w:noProof/>
                                    </w:rPr>
                                    <w:t>160</w:t>
                                  </w:r>
                                  <w:r w:rsidR="000F2166">
                                    <w:rPr>
                                      <w:rFonts w:ascii="Metro Nova Pro" w:hAnsi="Metro Nova Pro"/>
                                      <w:noProof/>
                                    </w:rPr>
                                    <w:br/>
                                  </w:r>
                                </w:p>
                              </w:tc>
                              <w:tc>
                                <w:tcPr>
                                  <w:tcW w:w="2393" w:type="dxa"/>
                                </w:tcPr>
                                <w:p w14:paraId="119C9920" w14:textId="77777777" w:rsidR="000F2166" w:rsidRDefault="000F2166" w:rsidP="000F2166">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0F2166" w14:paraId="352CA913" w14:textId="77777777" w:rsidTr="00BD01B0">
                              <w:tc>
                                <w:tcPr>
                                  <w:tcW w:w="2392" w:type="dxa"/>
                                  <w:vAlign w:val="bottom"/>
                                </w:tcPr>
                                <w:p w14:paraId="212EFB1F" w14:textId="77777777" w:rsidR="000F2166" w:rsidRDefault="000F2166" w:rsidP="000F2166">
                                  <w:pPr>
                                    <w:rPr>
                                      <w:rFonts w:ascii="Metro Nova Pro" w:hAnsi="Metro Nova Pro"/>
                                      <w:noProof/>
                                    </w:rPr>
                                  </w:pPr>
                                  <w:r>
                                    <w:rPr>
                                      <w:rFonts w:ascii="Metro Nova Pro" w:hAnsi="Metro Nova Pro"/>
                                      <w:noProof/>
                                    </w:rPr>
                                    <w:drawing>
                                      <wp:inline distT="0" distB="0" distL="0" distR="0" wp14:anchorId="0D5F1EF0" wp14:editId="15329948">
                                        <wp:extent cx="789032" cy="783771"/>
                                        <wp:effectExtent l="0" t="0" r="0" b="0"/>
                                        <wp:docPr id="2002196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264874A" w14:textId="77777777" w:rsidR="000F2166" w:rsidRDefault="000F2166" w:rsidP="000F2166">
                                  <w:pPr>
                                    <w:jc w:val="center"/>
                                    <w:rPr>
                                      <w:rFonts w:ascii="Metro Nova Pro" w:hAnsi="Metro Nova Pro"/>
                                      <w:noProof/>
                                    </w:rPr>
                                  </w:pPr>
                                  <w:r>
                                    <w:rPr>
                                      <w:rFonts w:ascii="Metro Nova Pro" w:hAnsi="Metro Nova Pro"/>
                                      <w:noProof/>
                                    </w:rPr>
                                    <w:drawing>
                                      <wp:inline distT="0" distB="0" distL="0" distR="0" wp14:anchorId="512F2C8E" wp14:editId="19CD35C8">
                                        <wp:extent cx="749300" cy="738758"/>
                                        <wp:effectExtent l="0" t="0" r="0" b="4445"/>
                                        <wp:docPr id="1467510672"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05A6F01D" w14:textId="77777777" w:rsidR="000F2166" w:rsidRPr="00065DB0" w:rsidRDefault="000F2166" w:rsidP="000F2166">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0562DEC" w14:textId="77777777" w:rsidR="000F2166" w:rsidRDefault="000F2166" w:rsidP="000F2166">
                                  <w:pPr>
                                    <w:jc w:val="right"/>
                                    <w:rPr>
                                      <w:rFonts w:ascii="Metro Nova Pro" w:hAnsi="Metro Nova Pro"/>
                                      <w:noProof/>
                                    </w:rPr>
                                  </w:pPr>
                                  <w:r>
                                    <w:rPr>
                                      <w:rFonts w:ascii="Metro Nova Pro" w:hAnsi="Metro Nova Pro"/>
                                      <w:noProof/>
                                    </w:rPr>
                                    <w:drawing>
                                      <wp:inline distT="0" distB="0" distL="0" distR="0" wp14:anchorId="7094E63C" wp14:editId="7E40C975">
                                        <wp:extent cx="1126664" cy="1126664"/>
                                        <wp:effectExtent l="0" t="0" r="0" b="0"/>
                                        <wp:docPr id="103817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73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2C6AD74C" w14:textId="77777777" w:rsidR="000F2166" w:rsidRDefault="000F2166" w:rsidP="000F2166">
                            <w:pPr>
                              <w:rPr>
                                <w:rFonts w:ascii="Metro Nova Pro" w:hAnsi="Metro Nova Pro"/>
                              </w:rPr>
                            </w:pPr>
                          </w:p>
                          <w:p w14:paraId="65D89B58" w14:textId="3F6F5E3C" w:rsidR="007C31DF" w:rsidRPr="00FC64D7" w:rsidRDefault="007C31DF" w:rsidP="007C31DF">
                            <w:pPr>
                              <w:jc w:val="cente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F7010" id="_x0000_s1034" type="#_x0000_t202" style="position:absolute;margin-left:0;margin-top:0;width:6in;height:4in;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" fillcolor="white [3201]" strokeweight=".5pt">
                <v:textbox inset="36pt,,36pt">
                  <w:txbxContent>
                    <w:p w14:paraId="7190EEC8" w14:textId="77777777" w:rsidR="000F2166" w:rsidRPr="007C0A03" w:rsidRDefault="000F2166" w:rsidP="000F2166">
                      <w:pPr>
                        <w:pStyle w:val="Heading1"/>
                      </w:pPr>
                      <w:r>
                        <w:t>Wharf</w:t>
                      </w:r>
                      <w:r w:rsidRPr="007C0A03">
                        <w:t xml:space="preserve"> 202</w:t>
                      </w:r>
                      <w:r>
                        <w:t>6</w:t>
                      </w:r>
                    </w:p>
                    <w:p w14:paraId="60255F46" w14:textId="77777777" w:rsidR="000F2166" w:rsidRDefault="000F2166" w:rsidP="000F2166">
                      <w:pPr>
                        <w:rPr>
                          <w:rFonts w:ascii="Metro Nova Pro" w:hAnsi="Metro Nova Pro"/>
                        </w:rPr>
                      </w:pPr>
                      <w:r>
                        <w:rPr>
                          <w:rFonts w:ascii="Metro Nova Pro" w:hAnsi="Metro Nova Pro"/>
                        </w:rPr>
                        <w:t>Aerial photography allows you to “rehearse” a route once and then use autopilot to repeat the circle. Of all the angles, I love seeing the 1905 Coupeville Town Wharf in front of the town it symbolizes. And for my friends back in New England, this is Whidbey Island, Washington, not Maine.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0F2166" w14:paraId="3FAB141A" w14:textId="77777777" w:rsidTr="00BD01B0">
                        <w:tc>
                          <w:tcPr>
                            <w:tcW w:w="4787" w:type="dxa"/>
                            <w:gridSpan w:val="2"/>
                          </w:tcPr>
                          <w:p w14:paraId="7ED6CDA8" w14:textId="146AB7CC" w:rsidR="000F2166" w:rsidRDefault="005F360E" w:rsidP="000F2166">
                            <w:pPr>
                              <w:rPr>
                                <w:rFonts w:ascii="Metro Nova Pro" w:hAnsi="Metro Nova Pro"/>
                                <w:noProof/>
                              </w:rPr>
                            </w:pPr>
                            <w:r>
                              <w:rPr>
                                <w:rFonts w:ascii="Metro Nova Pro" w:hAnsi="Metro Nova Pro"/>
                                <w:noProof/>
                              </w:rPr>
                              <w:t>16</w:t>
                            </w:r>
                            <w:r w:rsidR="000F2166">
                              <w:rPr>
                                <w:rFonts w:ascii="Metro Nova Pro" w:hAnsi="Metro Nova Pro"/>
                                <w:noProof/>
                              </w:rPr>
                              <w:t xml:space="preserve">” X </w:t>
                            </w:r>
                            <w:r>
                              <w:rPr>
                                <w:rFonts w:ascii="Metro Nova Pro" w:hAnsi="Metro Nova Pro"/>
                                <w:noProof/>
                              </w:rPr>
                              <w:t>9</w:t>
                            </w:r>
                            <w:r w:rsidR="000F2166">
                              <w:rPr>
                                <w:rFonts w:ascii="Metro Nova Pro" w:hAnsi="Metro Nova Pro"/>
                                <w:noProof/>
                              </w:rPr>
                              <w:t xml:space="preserve">” - </w:t>
                            </w:r>
                            <w:r w:rsidR="000F2166" w:rsidRPr="00065DB0">
                              <w:rPr>
                                <w:rFonts w:ascii="Metro Nova Pro" w:hAnsi="Metro Nova Pro"/>
                                <w:b/>
                                <w:bCs/>
                                <w:noProof/>
                              </w:rPr>
                              <w:t>$</w:t>
                            </w:r>
                            <w:r>
                              <w:rPr>
                                <w:rFonts w:ascii="Metro Nova Pro" w:hAnsi="Metro Nova Pro"/>
                                <w:b/>
                                <w:bCs/>
                                <w:noProof/>
                              </w:rPr>
                              <w:t>160</w:t>
                            </w:r>
                            <w:r w:rsidR="000F2166">
                              <w:rPr>
                                <w:rFonts w:ascii="Metro Nova Pro" w:hAnsi="Metro Nova Pro"/>
                                <w:noProof/>
                              </w:rPr>
                              <w:br/>
                            </w:r>
                          </w:p>
                        </w:tc>
                        <w:tc>
                          <w:tcPr>
                            <w:tcW w:w="2393" w:type="dxa"/>
                          </w:tcPr>
                          <w:p w14:paraId="119C9920" w14:textId="77777777" w:rsidR="000F2166" w:rsidRDefault="000F2166" w:rsidP="000F2166">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0F2166" w14:paraId="352CA913" w14:textId="77777777" w:rsidTr="00BD01B0">
                        <w:tc>
                          <w:tcPr>
                            <w:tcW w:w="2392" w:type="dxa"/>
                            <w:vAlign w:val="bottom"/>
                          </w:tcPr>
                          <w:p w14:paraId="212EFB1F" w14:textId="77777777" w:rsidR="000F2166" w:rsidRDefault="000F2166" w:rsidP="000F2166">
                            <w:pPr>
                              <w:rPr>
                                <w:rFonts w:ascii="Metro Nova Pro" w:hAnsi="Metro Nova Pro"/>
                                <w:noProof/>
                              </w:rPr>
                            </w:pPr>
                            <w:r>
                              <w:rPr>
                                <w:rFonts w:ascii="Metro Nova Pro" w:hAnsi="Metro Nova Pro"/>
                                <w:noProof/>
                              </w:rPr>
                              <w:drawing>
                                <wp:inline distT="0" distB="0" distL="0" distR="0" wp14:anchorId="0D5F1EF0" wp14:editId="15329948">
                                  <wp:extent cx="789032" cy="783771"/>
                                  <wp:effectExtent l="0" t="0" r="0" b="0"/>
                                  <wp:docPr id="2002196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2264874A" w14:textId="77777777" w:rsidR="000F2166" w:rsidRDefault="000F2166" w:rsidP="000F2166">
                            <w:pPr>
                              <w:jc w:val="center"/>
                              <w:rPr>
                                <w:rFonts w:ascii="Metro Nova Pro" w:hAnsi="Metro Nova Pro"/>
                                <w:noProof/>
                              </w:rPr>
                            </w:pPr>
                            <w:r>
                              <w:rPr>
                                <w:rFonts w:ascii="Metro Nova Pro" w:hAnsi="Metro Nova Pro"/>
                                <w:noProof/>
                              </w:rPr>
                              <w:drawing>
                                <wp:inline distT="0" distB="0" distL="0" distR="0" wp14:anchorId="512F2C8E" wp14:editId="19CD35C8">
                                  <wp:extent cx="749300" cy="738758"/>
                                  <wp:effectExtent l="0" t="0" r="0" b="4445"/>
                                  <wp:docPr id="1467510672"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05A6F01D" w14:textId="77777777" w:rsidR="000F2166" w:rsidRPr="00065DB0" w:rsidRDefault="000F2166" w:rsidP="000F2166">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0562DEC" w14:textId="77777777" w:rsidR="000F2166" w:rsidRDefault="000F2166" w:rsidP="000F2166">
                            <w:pPr>
                              <w:jc w:val="right"/>
                              <w:rPr>
                                <w:rFonts w:ascii="Metro Nova Pro" w:hAnsi="Metro Nova Pro"/>
                                <w:noProof/>
                              </w:rPr>
                            </w:pPr>
                            <w:r>
                              <w:rPr>
                                <w:rFonts w:ascii="Metro Nova Pro" w:hAnsi="Metro Nova Pro"/>
                                <w:noProof/>
                              </w:rPr>
                              <w:drawing>
                                <wp:inline distT="0" distB="0" distL="0" distR="0" wp14:anchorId="7094E63C" wp14:editId="7E40C975">
                                  <wp:extent cx="1126664" cy="1126664"/>
                                  <wp:effectExtent l="0" t="0" r="0" b="0"/>
                                  <wp:docPr id="103817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73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2C6AD74C" w14:textId="77777777" w:rsidR="000F2166" w:rsidRDefault="000F2166" w:rsidP="000F2166">
                      <w:pPr>
                        <w:rPr>
                          <w:rFonts w:ascii="Metro Nova Pro" w:hAnsi="Metro Nova Pro"/>
                        </w:rPr>
                      </w:pPr>
                    </w:p>
                    <w:p w14:paraId="65D89B58" w14:textId="3F6F5E3C" w:rsidR="007C31DF" w:rsidRPr="00FC64D7" w:rsidRDefault="007C31DF" w:rsidP="007C31DF">
                      <w:pPr>
                        <w:jc w:val="center"/>
                        <w:rPr>
                          <w:rFonts w:ascii="Metro Nova Pro" w:hAnsi="Metro Nova Pro"/>
                          <w:noProof/>
                        </w:rPr>
                      </w:pPr>
                    </w:p>
                  </w:txbxContent>
                </v:textbox>
              </v:shape>
            </w:pict>
          </mc:Fallback>
        </mc:AlternateContent>
      </w:r>
      <w:r>
        <w:rPr>
          <w:rFonts w:ascii="Metro Nova Pro" w:hAnsi="Metro Nova Pro"/>
          <w:noProof/>
        </w:rPr>
        <mc:AlternateContent>
          <mc:Choice Requires="wps">
            <w:drawing>
              <wp:anchor distT="0" distB="0" distL="114300" distR="114300" simplePos="0" relativeHeight="251676672" behindDoc="0" locked="0" layoutInCell="1" allowOverlap="1" wp14:anchorId="6E6D4CF6" wp14:editId="722E766B">
                <wp:simplePos x="0" y="0"/>
                <wp:positionH relativeFrom="margin">
                  <wp:posOffset>0</wp:posOffset>
                </wp:positionH>
                <wp:positionV relativeFrom="paragraph">
                  <wp:posOffset>4006850</wp:posOffset>
                </wp:positionV>
                <wp:extent cx="5486400" cy="3657600"/>
                <wp:effectExtent l="0" t="0" r="19050" b="19050"/>
                <wp:wrapNone/>
                <wp:docPr id="616406957" name="Text Box 1"/>
                <wp:cNvGraphicFramePr/>
                <a:graphic xmlns:a="http://schemas.openxmlformats.org/drawingml/2006/main">
                  <a:graphicData uri="http://schemas.microsoft.com/office/word/2010/wordprocessingShape">
                    <wps:wsp>
                      <wps:cNvSpPr txBox="1"/>
                      <wps:spPr>
                        <a:xfrm>
                          <a:off x="0" y="0"/>
                          <a:ext cx="5486400" cy="3657600"/>
                        </a:xfrm>
                        <a:prstGeom prst="rect">
                          <a:avLst/>
                        </a:prstGeom>
                        <a:solidFill>
                          <a:schemeClr val="lt1"/>
                        </a:solidFill>
                        <a:ln w="6350">
                          <a:solidFill>
                            <a:prstClr val="black"/>
                          </a:solidFill>
                        </a:ln>
                      </wps:spPr>
                      <wps:txbx>
                        <w:txbxContent>
                          <w:p w14:paraId="2B26AE92" w14:textId="77777777" w:rsidR="00844F22" w:rsidRPr="007C0A03" w:rsidRDefault="00844F22" w:rsidP="00844F22">
                            <w:pPr>
                              <w:pStyle w:val="Heading1"/>
                            </w:pPr>
                            <w:r w:rsidRPr="007C0A03">
                              <w:t>Wreck 2025</w:t>
                            </w:r>
                          </w:p>
                          <w:p w14:paraId="0603E33F" w14:textId="77777777" w:rsidR="00844F22" w:rsidRDefault="00844F22" w:rsidP="00844F22">
                            <w:pPr>
                              <w:rPr>
                                <w:rFonts w:ascii="Metro Nova Pro" w:hAnsi="Metro Nova Pro"/>
                              </w:rPr>
                            </w:pPr>
                            <w:r w:rsidRPr="007C0A03">
                              <w:rPr>
                                <w:rFonts w:ascii="Metro Nova Pro" w:hAnsi="Metro Nova Pro"/>
                              </w:rPr>
                              <w:t xml:space="preserve">Shot on an extremely dark late October morning near the mouth of the Samish River, </w:t>
                            </w:r>
                            <w:r>
                              <w:rPr>
                                <w:rFonts w:ascii="Metro Nova Pro" w:hAnsi="Metro Nova Pro"/>
                              </w:rPr>
                              <w:t xml:space="preserve">near Edison, Washington, </w:t>
                            </w:r>
                            <w:r w:rsidRPr="007C0A03">
                              <w:rPr>
                                <w:rFonts w:ascii="Metro Nova Pro" w:hAnsi="Metro Nova Pro"/>
                              </w:rPr>
                              <w:t xml:space="preserve">I was drawn to the long-abandoned wreck of a wooden </w:t>
                            </w:r>
                            <w:r>
                              <w:rPr>
                                <w:rFonts w:ascii="Metro Nova Pro" w:hAnsi="Metro Nova Pro"/>
                              </w:rPr>
                              <w:t>b</w:t>
                            </w:r>
                            <w:r w:rsidRPr="007C0A03">
                              <w:rPr>
                                <w:rFonts w:ascii="Metro Nova Pro" w:hAnsi="Metro Nova Pro"/>
                              </w:rPr>
                              <w:t>oa</w:t>
                            </w:r>
                            <w:r>
                              <w:rPr>
                                <w:rFonts w:ascii="Metro Nova Pro" w:hAnsi="Metro Nova Pro"/>
                              </w:rPr>
                              <w:t>t</w:t>
                            </w:r>
                            <w:r w:rsidRPr="007C0A03">
                              <w:rPr>
                                <w:rFonts w:ascii="Metro Nova Pro" w:hAnsi="Metro Nova Pro"/>
                              </w:rPr>
                              <w:t>, its owners and journeys lost to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5F360E" w14:paraId="27585A3E" w14:textId="77777777" w:rsidTr="00BD01B0">
                              <w:tc>
                                <w:tcPr>
                                  <w:tcW w:w="4787" w:type="dxa"/>
                                  <w:gridSpan w:val="2"/>
                                </w:tcPr>
                                <w:p w14:paraId="62AB2DC3" w14:textId="0872A7A2" w:rsidR="005F360E" w:rsidRDefault="00184FA5" w:rsidP="005F360E">
                                  <w:pPr>
                                    <w:rPr>
                                      <w:rFonts w:ascii="Metro Nova Pro" w:hAnsi="Metro Nova Pro"/>
                                      <w:noProof/>
                                    </w:rPr>
                                  </w:pPr>
                                  <w:r>
                                    <w:rPr>
                                      <w:rFonts w:ascii="Metro Nova Pro" w:hAnsi="Metro Nova Pro"/>
                                      <w:noProof/>
                                    </w:rPr>
                                    <w:t>24</w:t>
                                  </w:r>
                                  <w:r w:rsidR="005F360E">
                                    <w:rPr>
                                      <w:rFonts w:ascii="Metro Nova Pro" w:hAnsi="Metro Nova Pro"/>
                                      <w:noProof/>
                                    </w:rPr>
                                    <w:t xml:space="preserve">” X </w:t>
                                  </w:r>
                                  <w:r>
                                    <w:rPr>
                                      <w:rFonts w:ascii="Metro Nova Pro" w:hAnsi="Metro Nova Pro"/>
                                      <w:noProof/>
                                    </w:rPr>
                                    <w:t>16</w:t>
                                  </w:r>
                                  <w:r w:rsidR="005F360E">
                                    <w:rPr>
                                      <w:rFonts w:ascii="Metro Nova Pro" w:hAnsi="Metro Nova Pro"/>
                                      <w:noProof/>
                                    </w:rPr>
                                    <w:t xml:space="preserve">” - </w:t>
                                  </w:r>
                                  <w:r w:rsidR="005F360E" w:rsidRPr="00065DB0">
                                    <w:rPr>
                                      <w:rFonts w:ascii="Metro Nova Pro" w:hAnsi="Metro Nova Pro"/>
                                      <w:b/>
                                      <w:bCs/>
                                      <w:noProof/>
                                    </w:rPr>
                                    <w:t>$</w:t>
                                  </w:r>
                                  <w:r>
                                    <w:rPr>
                                      <w:rFonts w:ascii="Metro Nova Pro" w:hAnsi="Metro Nova Pro"/>
                                      <w:b/>
                                      <w:bCs/>
                                      <w:noProof/>
                                    </w:rPr>
                                    <w:t>220</w:t>
                                  </w:r>
                                  <w:r w:rsidR="005F360E">
                                    <w:rPr>
                                      <w:rFonts w:ascii="Metro Nova Pro" w:hAnsi="Metro Nova Pro"/>
                                      <w:noProof/>
                                    </w:rPr>
                                    <w:br/>
                                  </w:r>
                                </w:p>
                              </w:tc>
                              <w:tc>
                                <w:tcPr>
                                  <w:tcW w:w="2393" w:type="dxa"/>
                                </w:tcPr>
                                <w:p w14:paraId="5C0783CE" w14:textId="77777777" w:rsidR="005F360E" w:rsidRDefault="005F360E" w:rsidP="005F360E">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5F360E" w14:paraId="198C7DD9" w14:textId="77777777" w:rsidTr="00BD01B0">
                              <w:tc>
                                <w:tcPr>
                                  <w:tcW w:w="2392" w:type="dxa"/>
                                  <w:vAlign w:val="bottom"/>
                                </w:tcPr>
                                <w:p w14:paraId="038ABF4A" w14:textId="77777777" w:rsidR="005F360E" w:rsidRDefault="005F360E" w:rsidP="005F360E">
                                  <w:pPr>
                                    <w:rPr>
                                      <w:rFonts w:ascii="Metro Nova Pro" w:hAnsi="Metro Nova Pro"/>
                                      <w:noProof/>
                                    </w:rPr>
                                  </w:pPr>
                                  <w:r>
                                    <w:rPr>
                                      <w:rFonts w:ascii="Metro Nova Pro" w:hAnsi="Metro Nova Pro"/>
                                      <w:noProof/>
                                    </w:rPr>
                                    <w:drawing>
                                      <wp:inline distT="0" distB="0" distL="0" distR="0" wp14:anchorId="3DC49FCF" wp14:editId="3B33A7F5">
                                        <wp:extent cx="789032" cy="783771"/>
                                        <wp:effectExtent l="0" t="0" r="0" b="0"/>
                                        <wp:docPr id="1735480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7CD92749" w14:textId="77777777" w:rsidR="005F360E" w:rsidRDefault="005F360E" w:rsidP="005F360E">
                                  <w:pPr>
                                    <w:jc w:val="center"/>
                                    <w:rPr>
                                      <w:rFonts w:ascii="Metro Nova Pro" w:hAnsi="Metro Nova Pro"/>
                                      <w:noProof/>
                                    </w:rPr>
                                  </w:pPr>
                                  <w:r>
                                    <w:rPr>
                                      <w:rFonts w:ascii="Metro Nova Pro" w:hAnsi="Metro Nova Pro"/>
                                      <w:noProof/>
                                    </w:rPr>
                                    <w:drawing>
                                      <wp:inline distT="0" distB="0" distL="0" distR="0" wp14:anchorId="47BF4116" wp14:editId="0F30D617">
                                        <wp:extent cx="749300" cy="738758"/>
                                        <wp:effectExtent l="0" t="0" r="0" b="4445"/>
                                        <wp:docPr id="1769174969"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1C51E92" w14:textId="77777777" w:rsidR="005F360E" w:rsidRPr="00065DB0" w:rsidRDefault="005F360E" w:rsidP="005F360E">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2329509" w14:textId="77777777" w:rsidR="005F360E" w:rsidRDefault="005F360E" w:rsidP="005F360E">
                                  <w:pPr>
                                    <w:jc w:val="right"/>
                                    <w:rPr>
                                      <w:rFonts w:ascii="Metro Nova Pro" w:hAnsi="Metro Nova Pro"/>
                                      <w:noProof/>
                                    </w:rPr>
                                  </w:pPr>
                                  <w:r>
                                    <w:rPr>
                                      <w:rFonts w:ascii="Metro Nova Pro" w:hAnsi="Metro Nova Pro"/>
                                      <w:noProof/>
                                    </w:rPr>
                                    <w:drawing>
                                      <wp:inline distT="0" distB="0" distL="0" distR="0" wp14:anchorId="5F91F5D0" wp14:editId="7D901502">
                                        <wp:extent cx="1126664" cy="1126664"/>
                                        <wp:effectExtent l="0" t="0" r="0" b="0"/>
                                        <wp:docPr id="1774926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73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3301AF34" w14:textId="77777777" w:rsidR="005F360E" w:rsidRDefault="005F360E" w:rsidP="00844F22">
                            <w:pPr>
                              <w:rPr>
                                <w:rFonts w:ascii="Metro Nova Pro" w:hAnsi="Metro Nova Pro"/>
                              </w:rPr>
                            </w:pPr>
                          </w:p>
                          <w:p w14:paraId="266B2D90" w14:textId="0DBD603C" w:rsidR="007C31DF" w:rsidRDefault="007C31DF" w:rsidP="007C31DF">
                            <w:pPr>
                              <w:jc w:val="center"/>
                              <w:rPr>
                                <w:rFonts w:ascii="Metro Nova Pro" w:hAnsi="Metro Nova Pro"/>
                                <w:noProof/>
                              </w:rPr>
                            </w:pPr>
                          </w:p>
                          <w:p w14:paraId="313E0051" w14:textId="77777777" w:rsidR="00361755" w:rsidRPr="00FC64D7" w:rsidRDefault="00361755" w:rsidP="007C31DF">
                            <w:pPr>
                              <w:jc w:val="center"/>
                              <w:rPr>
                                <w:rFonts w:ascii="Metro Nova Pro" w:hAnsi="Metro Nova Pro"/>
                                <w:noProof/>
                              </w:rPr>
                            </w:pPr>
                          </w:p>
                        </w:txbxContent>
                      </wps:txbx>
                      <wps:bodyPr rot="0" spcFirstLastPara="0" vertOverflow="overflow" horzOverflow="overflow" vert="horz" wrap="square" lIns="457200" tIns="45720" rIns="4572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D4CF6" id="_x0000_s1035" type="#_x0000_t202" style="position:absolute;margin-left:0;margin-top:315.5pt;width:6in;height:4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" fillcolor="white [3201]" strokeweight=".5pt">
                <v:textbox inset="36pt,,36pt">
                  <w:txbxContent>
                    <w:p w14:paraId="2B26AE92" w14:textId="77777777" w:rsidR="00844F22" w:rsidRPr="007C0A03" w:rsidRDefault="00844F22" w:rsidP="00844F22">
                      <w:pPr>
                        <w:pStyle w:val="Heading1"/>
                      </w:pPr>
                      <w:r w:rsidRPr="007C0A03">
                        <w:t>Wreck 2025</w:t>
                      </w:r>
                    </w:p>
                    <w:p w14:paraId="0603E33F" w14:textId="77777777" w:rsidR="00844F22" w:rsidRDefault="00844F22" w:rsidP="00844F22">
                      <w:pPr>
                        <w:rPr>
                          <w:rFonts w:ascii="Metro Nova Pro" w:hAnsi="Metro Nova Pro"/>
                        </w:rPr>
                      </w:pPr>
                      <w:r w:rsidRPr="007C0A03">
                        <w:rPr>
                          <w:rFonts w:ascii="Metro Nova Pro" w:hAnsi="Metro Nova Pro"/>
                        </w:rPr>
                        <w:t xml:space="preserve">Shot on an extremely dark late October morning near the mouth of the Samish River, </w:t>
                      </w:r>
                      <w:r>
                        <w:rPr>
                          <w:rFonts w:ascii="Metro Nova Pro" w:hAnsi="Metro Nova Pro"/>
                        </w:rPr>
                        <w:t xml:space="preserve">near Edison, Washington, </w:t>
                      </w:r>
                      <w:r w:rsidRPr="007C0A03">
                        <w:rPr>
                          <w:rFonts w:ascii="Metro Nova Pro" w:hAnsi="Metro Nova Pro"/>
                        </w:rPr>
                        <w:t xml:space="preserve">I was drawn to the long-abandoned wreck of a wooden </w:t>
                      </w:r>
                      <w:r>
                        <w:rPr>
                          <w:rFonts w:ascii="Metro Nova Pro" w:hAnsi="Metro Nova Pro"/>
                        </w:rPr>
                        <w:t>b</w:t>
                      </w:r>
                      <w:r w:rsidRPr="007C0A03">
                        <w:rPr>
                          <w:rFonts w:ascii="Metro Nova Pro" w:hAnsi="Metro Nova Pro"/>
                        </w:rPr>
                        <w:t>oa</w:t>
                      </w:r>
                      <w:r>
                        <w:rPr>
                          <w:rFonts w:ascii="Metro Nova Pro" w:hAnsi="Metro Nova Pro"/>
                        </w:rPr>
                        <w:t>t</w:t>
                      </w:r>
                      <w:r w:rsidRPr="007C0A03">
                        <w:rPr>
                          <w:rFonts w:ascii="Metro Nova Pro" w:hAnsi="Metro Nova Pro"/>
                        </w:rPr>
                        <w:t>, its owners and journeys lost to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395"/>
                        <w:gridCol w:w="2393"/>
                      </w:tblGrid>
                      <w:tr w:rsidR="005F360E" w14:paraId="27585A3E" w14:textId="77777777" w:rsidTr="00BD01B0">
                        <w:tc>
                          <w:tcPr>
                            <w:tcW w:w="4787" w:type="dxa"/>
                            <w:gridSpan w:val="2"/>
                          </w:tcPr>
                          <w:p w14:paraId="62AB2DC3" w14:textId="0872A7A2" w:rsidR="005F360E" w:rsidRDefault="00184FA5" w:rsidP="005F360E">
                            <w:pPr>
                              <w:rPr>
                                <w:rFonts w:ascii="Metro Nova Pro" w:hAnsi="Metro Nova Pro"/>
                                <w:noProof/>
                              </w:rPr>
                            </w:pPr>
                            <w:r>
                              <w:rPr>
                                <w:rFonts w:ascii="Metro Nova Pro" w:hAnsi="Metro Nova Pro"/>
                                <w:noProof/>
                              </w:rPr>
                              <w:t>24</w:t>
                            </w:r>
                            <w:r w:rsidR="005F360E">
                              <w:rPr>
                                <w:rFonts w:ascii="Metro Nova Pro" w:hAnsi="Metro Nova Pro"/>
                                <w:noProof/>
                              </w:rPr>
                              <w:t xml:space="preserve">” X </w:t>
                            </w:r>
                            <w:r>
                              <w:rPr>
                                <w:rFonts w:ascii="Metro Nova Pro" w:hAnsi="Metro Nova Pro"/>
                                <w:noProof/>
                              </w:rPr>
                              <w:t>16</w:t>
                            </w:r>
                            <w:r w:rsidR="005F360E">
                              <w:rPr>
                                <w:rFonts w:ascii="Metro Nova Pro" w:hAnsi="Metro Nova Pro"/>
                                <w:noProof/>
                              </w:rPr>
                              <w:t xml:space="preserve">” - </w:t>
                            </w:r>
                            <w:r w:rsidR="005F360E" w:rsidRPr="00065DB0">
                              <w:rPr>
                                <w:rFonts w:ascii="Metro Nova Pro" w:hAnsi="Metro Nova Pro"/>
                                <w:b/>
                                <w:bCs/>
                                <w:noProof/>
                              </w:rPr>
                              <w:t>$</w:t>
                            </w:r>
                            <w:r>
                              <w:rPr>
                                <w:rFonts w:ascii="Metro Nova Pro" w:hAnsi="Metro Nova Pro"/>
                                <w:b/>
                                <w:bCs/>
                                <w:noProof/>
                              </w:rPr>
                              <w:t>220</w:t>
                            </w:r>
                            <w:r w:rsidR="005F360E">
                              <w:rPr>
                                <w:rFonts w:ascii="Metro Nova Pro" w:hAnsi="Metro Nova Pro"/>
                                <w:noProof/>
                              </w:rPr>
                              <w:br/>
                            </w:r>
                          </w:p>
                        </w:tc>
                        <w:tc>
                          <w:tcPr>
                            <w:tcW w:w="2393" w:type="dxa"/>
                          </w:tcPr>
                          <w:p w14:paraId="5C0783CE" w14:textId="77777777" w:rsidR="005F360E" w:rsidRDefault="005F360E" w:rsidP="005F360E">
                            <w:pPr>
                              <w:jc w:val="right"/>
                              <w:rPr>
                                <w:rFonts w:ascii="Metro Nova Pro" w:hAnsi="Metro Nova Pro"/>
                                <w:noProof/>
                              </w:rPr>
                            </w:pPr>
                            <w:r w:rsidRPr="00C47489">
                              <w:rPr>
                                <w:rFonts w:ascii="Metro Nova Pro" w:hAnsi="Metro Nova Pro"/>
                                <w:noProof/>
                                <w:sz w:val="20"/>
                                <w:szCs w:val="20"/>
                              </w:rPr>
                              <w:t>More sizes at</w:t>
                            </w:r>
                            <w:r>
                              <w:rPr>
                                <w:rFonts w:ascii="Metro Nova Pro" w:hAnsi="Metro Nova Pro"/>
                                <w:noProof/>
                                <w:sz w:val="20"/>
                                <w:szCs w:val="20"/>
                              </w:rPr>
                              <w:t xml:space="preserve"> </w:t>
                            </w:r>
                            <w:r w:rsidRPr="001D22E3">
                              <w:rPr>
                                <w:rFonts w:ascii="Metro Nova Pro" w:hAnsi="Metro Nova Pro"/>
                                <w:b/>
                                <w:bCs/>
                                <w:noProof/>
                                <w:color w:val="196B24" w:themeColor="accent3"/>
                                <w:sz w:val="20"/>
                                <w:szCs w:val="20"/>
                              </w:rPr>
                              <w:t>www.chrismcnulty.net</w:t>
                            </w:r>
                          </w:p>
                        </w:tc>
                      </w:tr>
                      <w:tr w:rsidR="005F360E" w14:paraId="198C7DD9" w14:textId="77777777" w:rsidTr="00BD01B0">
                        <w:tc>
                          <w:tcPr>
                            <w:tcW w:w="2392" w:type="dxa"/>
                            <w:vAlign w:val="bottom"/>
                          </w:tcPr>
                          <w:p w14:paraId="038ABF4A" w14:textId="77777777" w:rsidR="005F360E" w:rsidRDefault="005F360E" w:rsidP="005F360E">
                            <w:pPr>
                              <w:rPr>
                                <w:rFonts w:ascii="Metro Nova Pro" w:hAnsi="Metro Nova Pro"/>
                                <w:noProof/>
                              </w:rPr>
                            </w:pPr>
                            <w:r>
                              <w:rPr>
                                <w:rFonts w:ascii="Metro Nova Pro" w:hAnsi="Metro Nova Pro"/>
                                <w:noProof/>
                              </w:rPr>
                              <w:drawing>
                                <wp:inline distT="0" distB="0" distL="0" distR="0" wp14:anchorId="3DC49FCF" wp14:editId="3B33A7F5">
                                  <wp:extent cx="789032" cy="783771"/>
                                  <wp:effectExtent l="0" t="0" r="0" b="0"/>
                                  <wp:docPr id="1735480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69470" name="Picture 1336269470"/>
                                          <pic:cNvPicPr/>
                                        </pic:nvPicPr>
                                        <pic:blipFill>
                                          <a:blip r:embed="rId11">
                                            <a:extLst>
                                              <a:ext uri="{28A0092B-C50C-407E-A947-70E740481C1C}">
                                                <a14:useLocalDpi xmlns:a14="http://schemas.microsoft.com/office/drawing/2010/main" val="0"/>
                                              </a:ext>
                                            </a:extLst>
                                          </a:blip>
                                          <a:stretch>
                                            <a:fillRect/>
                                          </a:stretch>
                                        </pic:blipFill>
                                        <pic:spPr>
                                          <a:xfrm>
                                            <a:off x="0" y="0"/>
                                            <a:ext cx="811304" cy="805895"/>
                                          </a:xfrm>
                                          <a:prstGeom prst="rect">
                                            <a:avLst/>
                                          </a:prstGeom>
                                        </pic:spPr>
                                      </pic:pic>
                                    </a:graphicData>
                                  </a:graphic>
                                </wp:inline>
                              </w:drawing>
                            </w:r>
                          </w:p>
                        </w:tc>
                        <w:tc>
                          <w:tcPr>
                            <w:tcW w:w="2395" w:type="dxa"/>
                            <w:vAlign w:val="bottom"/>
                          </w:tcPr>
                          <w:p w14:paraId="7CD92749" w14:textId="77777777" w:rsidR="005F360E" w:rsidRDefault="005F360E" w:rsidP="005F360E">
                            <w:pPr>
                              <w:jc w:val="center"/>
                              <w:rPr>
                                <w:rFonts w:ascii="Metro Nova Pro" w:hAnsi="Metro Nova Pro"/>
                                <w:noProof/>
                              </w:rPr>
                            </w:pPr>
                            <w:r>
                              <w:rPr>
                                <w:rFonts w:ascii="Metro Nova Pro" w:hAnsi="Metro Nova Pro"/>
                                <w:noProof/>
                              </w:rPr>
                              <w:drawing>
                                <wp:inline distT="0" distB="0" distL="0" distR="0" wp14:anchorId="47BF4116" wp14:editId="0F30D617">
                                  <wp:extent cx="749300" cy="738758"/>
                                  <wp:effectExtent l="0" t="0" r="0" b="4445"/>
                                  <wp:docPr id="1769174969" name="Picture 5" descr="A logo of a mountain lake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4048" name="Picture 5" descr="A logo of a mountain lake and tre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54534" cy="743919"/>
                                          </a:xfrm>
                                          <a:prstGeom prst="rect">
                                            <a:avLst/>
                                          </a:prstGeom>
                                        </pic:spPr>
                                      </pic:pic>
                                    </a:graphicData>
                                  </a:graphic>
                                </wp:inline>
                              </w:drawing>
                            </w:r>
                          </w:p>
                          <w:p w14:paraId="31C51E92" w14:textId="77777777" w:rsidR="005F360E" w:rsidRPr="00065DB0" w:rsidRDefault="005F360E" w:rsidP="005F360E">
                            <w:pPr>
                              <w:jc w:val="center"/>
                              <w:rPr>
                                <w:rFonts w:ascii="Metro Nova Pro" w:hAnsi="Metro Nova Pro"/>
                                <w:b/>
                                <w:bCs/>
                                <w:noProof/>
                              </w:rPr>
                            </w:pPr>
                            <w:r w:rsidRPr="00065DB0">
                              <w:rPr>
                                <w:rFonts w:ascii="Metro Nova Pro" w:hAnsi="Metro Nova Pro"/>
                                <w:b/>
                                <w:bCs/>
                                <w:noProof/>
                                <w:color w:val="4EA72E" w:themeColor="accent6"/>
                                <w:sz w:val="18"/>
                                <w:szCs w:val="16"/>
                              </w:rPr>
                              <w:t>Cascadia Oceanic</w:t>
                            </w:r>
                          </w:p>
                        </w:tc>
                        <w:tc>
                          <w:tcPr>
                            <w:tcW w:w="2393" w:type="dxa"/>
                          </w:tcPr>
                          <w:p w14:paraId="72329509" w14:textId="77777777" w:rsidR="005F360E" w:rsidRDefault="005F360E" w:rsidP="005F360E">
                            <w:pPr>
                              <w:jc w:val="right"/>
                              <w:rPr>
                                <w:rFonts w:ascii="Metro Nova Pro" w:hAnsi="Metro Nova Pro"/>
                                <w:noProof/>
                              </w:rPr>
                            </w:pPr>
                            <w:r>
                              <w:rPr>
                                <w:rFonts w:ascii="Metro Nova Pro" w:hAnsi="Metro Nova Pro"/>
                                <w:noProof/>
                              </w:rPr>
                              <w:drawing>
                                <wp:inline distT="0" distB="0" distL="0" distR="0" wp14:anchorId="5F91F5D0" wp14:editId="7D901502">
                                  <wp:extent cx="1126664" cy="1126664"/>
                                  <wp:effectExtent l="0" t="0" r="0" b="0"/>
                                  <wp:docPr id="1774926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73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1126664" cy="1126664"/>
                                          </a:xfrm>
                                          <a:prstGeom prst="rect">
                                            <a:avLst/>
                                          </a:prstGeom>
                                        </pic:spPr>
                                      </pic:pic>
                                    </a:graphicData>
                                  </a:graphic>
                                </wp:inline>
                              </w:drawing>
                            </w:r>
                          </w:p>
                        </w:tc>
                      </w:tr>
                    </w:tbl>
                    <w:p w14:paraId="3301AF34" w14:textId="77777777" w:rsidR="005F360E" w:rsidRDefault="005F360E" w:rsidP="00844F22">
                      <w:pPr>
                        <w:rPr>
                          <w:rFonts w:ascii="Metro Nova Pro" w:hAnsi="Metro Nova Pro"/>
                        </w:rPr>
                      </w:pPr>
                    </w:p>
                    <w:p w14:paraId="266B2D90" w14:textId="0DBD603C" w:rsidR="007C31DF" w:rsidRDefault="007C31DF" w:rsidP="007C31DF">
                      <w:pPr>
                        <w:jc w:val="center"/>
                        <w:rPr>
                          <w:rFonts w:ascii="Metro Nova Pro" w:hAnsi="Metro Nova Pro"/>
                          <w:noProof/>
                        </w:rPr>
                      </w:pPr>
                    </w:p>
                    <w:p w14:paraId="313E0051" w14:textId="77777777" w:rsidR="00361755" w:rsidRPr="00FC64D7" w:rsidRDefault="00361755" w:rsidP="007C31DF">
                      <w:pPr>
                        <w:jc w:val="center"/>
                        <w:rPr>
                          <w:rFonts w:ascii="Metro Nova Pro" w:hAnsi="Metro Nova Pro"/>
                          <w:noProof/>
                        </w:rPr>
                      </w:pPr>
                    </w:p>
                  </w:txbxContent>
                </v:textbox>
                <w10:wrap anchorx="margin"/>
              </v:shape>
            </w:pict>
          </mc:Fallback>
        </mc:AlternateContent>
      </w:r>
    </w:p>
    <w:sectPr w:rsidR="007C31D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0099" w14:textId="77777777" w:rsidR="00A9369D" w:rsidRDefault="00A9369D" w:rsidP="0021394C">
      <w:pPr>
        <w:spacing w:after="0" w:line="240" w:lineRule="auto"/>
      </w:pPr>
      <w:r>
        <w:separator/>
      </w:r>
    </w:p>
  </w:endnote>
  <w:endnote w:type="continuationSeparator" w:id="0">
    <w:p w14:paraId="20486F16" w14:textId="77777777" w:rsidR="00A9369D" w:rsidRDefault="00A9369D" w:rsidP="0021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ro Nova Pro">
    <w:panose1 w:val="020C0504020203020203"/>
    <w:charset w:val="00"/>
    <w:family w:val="swiss"/>
    <w:pitch w:val="variable"/>
    <w:sig w:usb0="A0000027" w:usb1="10000001" w:usb2="00000000" w:usb3="00000000" w:csb0="00000193" w:csb1="00000000"/>
  </w:font>
  <w:font w:name="Metro Nova Pro Black">
    <w:panose1 w:val="020C0A04020203020203"/>
    <w:charset w:val="00"/>
    <w:family w:val="swiss"/>
    <w:pitch w:val="variable"/>
    <w:sig w:usb0="A0000027" w:usb1="1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54B1" w14:textId="7EC9FF1B" w:rsidR="0021394C" w:rsidRDefault="0021394C" w:rsidP="0021394C">
    <w:pPr>
      <w:jc w:val="right"/>
      <w:rPr>
        <w:noProof/>
        <w:color w:val="404040" w:themeColor="text1" w:themeTint="BF"/>
      </w:rPr>
    </w:pPr>
    <w:r w:rsidRPr="0021394C">
      <w:rPr>
        <w:rFonts w:ascii="Metro Nova Pro" w:hAnsi="Metro Nova Pro"/>
        <w:sz w:val="20"/>
        <w:szCs w:val="18"/>
      </w:rPr>
      <w:t>© 202</w:t>
    </w:r>
    <w:r w:rsidR="00213AC9">
      <w:rPr>
        <w:rFonts w:ascii="Metro Nova Pro" w:hAnsi="Metro Nova Pro"/>
        <w:sz w:val="20"/>
        <w:szCs w:val="18"/>
      </w:rPr>
      <w:t>6</w:t>
    </w:r>
    <w:r w:rsidRPr="0021394C">
      <w:rPr>
        <w:rFonts w:ascii="Metro Nova Pro" w:hAnsi="Metro Nova Pro"/>
        <w:sz w:val="20"/>
        <w:szCs w:val="18"/>
      </w:rPr>
      <w:t xml:space="preserve"> Christopher F. McNulty</w:t>
    </w:r>
    <w:r>
      <w:rPr>
        <w:rFonts w:ascii="Metro Nova Pro" w:hAnsi="Metro Nova Pro"/>
        <w:sz w:val="20"/>
        <w:szCs w:val="18"/>
      </w:rPr>
      <w:tab/>
      <w:t xml:space="preserve"> </w:t>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sidRPr="0021394C">
      <w:rPr>
        <w:noProof/>
        <w:color w:val="404040" w:themeColor="text1" w:themeTint="BF"/>
        <w:sz w:val="20"/>
        <w:szCs w:val="18"/>
      </w:rPr>
      <w:fldChar w:fldCharType="begin"/>
    </w:r>
    <w:r w:rsidRPr="0021394C">
      <w:rPr>
        <w:noProof/>
        <w:color w:val="404040" w:themeColor="text1" w:themeTint="BF"/>
        <w:sz w:val="20"/>
        <w:szCs w:val="18"/>
      </w:rPr>
      <w:instrText xml:space="preserve"> PAGE   \* MERGEFORMAT </w:instrText>
    </w:r>
    <w:r w:rsidRPr="0021394C">
      <w:rPr>
        <w:noProof/>
        <w:color w:val="404040" w:themeColor="text1" w:themeTint="BF"/>
        <w:sz w:val="20"/>
        <w:szCs w:val="18"/>
      </w:rPr>
      <w:fldChar w:fldCharType="separate"/>
    </w:r>
    <w:r w:rsidRPr="0021394C">
      <w:rPr>
        <w:noProof/>
        <w:color w:val="404040" w:themeColor="text1" w:themeTint="BF"/>
        <w:sz w:val="20"/>
        <w:szCs w:val="18"/>
      </w:rPr>
      <w:t>2</w:t>
    </w:r>
    <w:r w:rsidRPr="0021394C">
      <w:rPr>
        <w:noProof/>
        <w:color w:val="404040" w:themeColor="text1" w:themeTint="BF"/>
        <w:sz w:val="20"/>
        <w:szCs w:val="18"/>
      </w:rPr>
      <w:fldChar w:fldCharType="end"/>
    </w:r>
  </w:p>
  <w:p w14:paraId="69AADD3F" w14:textId="77777777" w:rsidR="0021394C" w:rsidRDefault="00213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C2BA" w14:textId="77777777" w:rsidR="00A9369D" w:rsidRDefault="00A9369D" w:rsidP="0021394C">
      <w:pPr>
        <w:spacing w:after="0" w:line="240" w:lineRule="auto"/>
      </w:pPr>
      <w:r>
        <w:separator/>
      </w:r>
    </w:p>
  </w:footnote>
  <w:footnote w:type="continuationSeparator" w:id="0">
    <w:p w14:paraId="55329767" w14:textId="77777777" w:rsidR="00A9369D" w:rsidRDefault="00A9369D" w:rsidP="00213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AB3"/>
    <w:multiLevelType w:val="hybridMultilevel"/>
    <w:tmpl w:val="A83A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9421FC"/>
    <w:multiLevelType w:val="hybridMultilevel"/>
    <w:tmpl w:val="D836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0E064A"/>
    <w:multiLevelType w:val="hybridMultilevel"/>
    <w:tmpl w:val="0F14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177625">
    <w:abstractNumId w:val="0"/>
  </w:num>
  <w:num w:numId="2" w16cid:durableId="88896725">
    <w:abstractNumId w:val="1"/>
  </w:num>
  <w:num w:numId="3" w16cid:durableId="73585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D7"/>
    <w:rsid w:val="0005109D"/>
    <w:rsid w:val="00065DB0"/>
    <w:rsid w:val="000B0D52"/>
    <w:rsid w:val="000F2166"/>
    <w:rsid w:val="00104087"/>
    <w:rsid w:val="00151450"/>
    <w:rsid w:val="00184FA5"/>
    <w:rsid w:val="0019558C"/>
    <w:rsid w:val="001D22E3"/>
    <w:rsid w:val="0021394C"/>
    <w:rsid w:val="00213AC9"/>
    <w:rsid w:val="00223FE0"/>
    <w:rsid w:val="002561F2"/>
    <w:rsid w:val="002636E8"/>
    <w:rsid w:val="00293D40"/>
    <w:rsid w:val="002B6E1D"/>
    <w:rsid w:val="002C2AEE"/>
    <w:rsid w:val="002E2F0D"/>
    <w:rsid w:val="002F3CFF"/>
    <w:rsid w:val="00320188"/>
    <w:rsid w:val="00347740"/>
    <w:rsid w:val="00361755"/>
    <w:rsid w:val="003A3ACE"/>
    <w:rsid w:val="003D0BFB"/>
    <w:rsid w:val="003F2656"/>
    <w:rsid w:val="0041479B"/>
    <w:rsid w:val="00437E0D"/>
    <w:rsid w:val="00452231"/>
    <w:rsid w:val="004B07C9"/>
    <w:rsid w:val="004B58BF"/>
    <w:rsid w:val="004D53D2"/>
    <w:rsid w:val="00514014"/>
    <w:rsid w:val="0052355F"/>
    <w:rsid w:val="00547BB4"/>
    <w:rsid w:val="0055406A"/>
    <w:rsid w:val="00571E3B"/>
    <w:rsid w:val="005B63D8"/>
    <w:rsid w:val="005C4F13"/>
    <w:rsid w:val="005F252D"/>
    <w:rsid w:val="005F360E"/>
    <w:rsid w:val="00603142"/>
    <w:rsid w:val="0063431D"/>
    <w:rsid w:val="00647A32"/>
    <w:rsid w:val="0067485B"/>
    <w:rsid w:val="006A2C05"/>
    <w:rsid w:val="006B7B2F"/>
    <w:rsid w:val="00716ADF"/>
    <w:rsid w:val="0071779E"/>
    <w:rsid w:val="0072771C"/>
    <w:rsid w:val="00733005"/>
    <w:rsid w:val="00762112"/>
    <w:rsid w:val="0078090A"/>
    <w:rsid w:val="007A6E81"/>
    <w:rsid w:val="007C2013"/>
    <w:rsid w:val="007C31DF"/>
    <w:rsid w:val="007C67B2"/>
    <w:rsid w:val="007F3A6D"/>
    <w:rsid w:val="007F72A2"/>
    <w:rsid w:val="00825A51"/>
    <w:rsid w:val="008309A5"/>
    <w:rsid w:val="00835737"/>
    <w:rsid w:val="00844F22"/>
    <w:rsid w:val="00856A97"/>
    <w:rsid w:val="00886A3B"/>
    <w:rsid w:val="008A293E"/>
    <w:rsid w:val="008A6820"/>
    <w:rsid w:val="008A6CF8"/>
    <w:rsid w:val="008B008D"/>
    <w:rsid w:val="008B619D"/>
    <w:rsid w:val="008D7B8A"/>
    <w:rsid w:val="00913315"/>
    <w:rsid w:val="00955E8D"/>
    <w:rsid w:val="009653A6"/>
    <w:rsid w:val="009C37FA"/>
    <w:rsid w:val="009F74BF"/>
    <w:rsid w:val="00A026DA"/>
    <w:rsid w:val="00A231F2"/>
    <w:rsid w:val="00A404E1"/>
    <w:rsid w:val="00A9369D"/>
    <w:rsid w:val="00A95AC8"/>
    <w:rsid w:val="00B6422A"/>
    <w:rsid w:val="00C110DD"/>
    <w:rsid w:val="00C110EE"/>
    <w:rsid w:val="00C27E6B"/>
    <w:rsid w:val="00C32174"/>
    <w:rsid w:val="00C47489"/>
    <w:rsid w:val="00C612C9"/>
    <w:rsid w:val="00E00640"/>
    <w:rsid w:val="00E34562"/>
    <w:rsid w:val="00E56311"/>
    <w:rsid w:val="00E85012"/>
    <w:rsid w:val="00E854D1"/>
    <w:rsid w:val="00E96581"/>
    <w:rsid w:val="00EC3A43"/>
    <w:rsid w:val="00F15C93"/>
    <w:rsid w:val="00F224BA"/>
    <w:rsid w:val="00F333B6"/>
    <w:rsid w:val="00F64F35"/>
    <w:rsid w:val="00FC64D7"/>
    <w:rsid w:val="00FD52F2"/>
    <w:rsid w:val="00FD6CF8"/>
    <w:rsid w:val="00FE1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5A624"/>
  <w15:chartTrackingRefBased/>
  <w15:docId w15:val="{5816F5B6-1521-49B1-830C-65351F37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4D7"/>
    <w:rPr>
      <w:sz w:val="24"/>
    </w:rPr>
  </w:style>
  <w:style w:type="paragraph" w:styleId="Heading1">
    <w:name w:val="heading 1"/>
    <w:basedOn w:val="Normal"/>
    <w:next w:val="Normal"/>
    <w:link w:val="Heading1Char"/>
    <w:uiPriority w:val="9"/>
    <w:qFormat/>
    <w:rsid w:val="0041479B"/>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41479B"/>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41479B"/>
    <w:pPr>
      <w:keepNext/>
      <w:keepLines/>
      <w:spacing w:before="80" w:after="0" w:line="240" w:lineRule="auto"/>
      <w:outlineLvl w:val="2"/>
    </w:pPr>
    <w:rPr>
      <w:rFonts w:asciiTheme="majorHAnsi" w:eastAsiaTheme="majorEastAsia" w:hAnsiTheme="majorHAnsi" w:cstheme="majorBidi"/>
      <w:color w:val="3A7C22" w:themeColor="accent6" w:themeShade="BF"/>
      <w:szCs w:val="24"/>
    </w:rPr>
  </w:style>
  <w:style w:type="paragraph" w:styleId="Heading4">
    <w:name w:val="heading 4"/>
    <w:basedOn w:val="Normal"/>
    <w:next w:val="Normal"/>
    <w:link w:val="Heading4Char"/>
    <w:uiPriority w:val="9"/>
    <w:semiHidden/>
    <w:unhideWhenUsed/>
    <w:qFormat/>
    <w:rsid w:val="0041479B"/>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41479B"/>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1479B"/>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1479B"/>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1479B"/>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1479B"/>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79B"/>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41479B"/>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41479B"/>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41479B"/>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41479B"/>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1479B"/>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1479B"/>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1479B"/>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1479B"/>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1479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1479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1479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1479B"/>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1479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1479B"/>
    <w:rPr>
      <w:i/>
      <w:iCs/>
      <w:color w:val="262626" w:themeColor="text1" w:themeTint="D9"/>
    </w:rPr>
  </w:style>
  <w:style w:type="paragraph" w:styleId="ListParagraph">
    <w:name w:val="List Paragraph"/>
    <w:basedOn w:val="Normal"/>
    <w:uiPriority w:val="34"/>
    <w:qFormat/>
    <w:rsid w:val="00835737"/>
    <w:pPr>
      <w:ind w:left="720"/>
      <w:contextualSpacing/>
    </w:pPr>
  </w:style>
  <w:style w:type="character" w:styleId="IntenseEmphasis">
    <w:name w:val="Intense Emphasis"/>
    <w:basedOn w:val="DefaultParagraphFont"/>
    <w:uiPriority w:val="21"/>
    <w:qFormat/>
    <w:rsid w:val="0041479B"/>
    <w:rPr>
      <w:b/>
      <w:bCs/>
      <w:i/>
      <w:iCs/>
    </w:rPr>
  </w:style>
  <w:style w:type="paragraph" w:styleId="IntenseQuote">
    <w:name w:val="Intense Quote"/>
    <w:basedOn w:val="Normal"/>
    <w:next w:val="Normal"/>
    <w:link w:val="IntenseQuoteChar"/>
    <w:uiPriority w:val="30"/>
    <w:qFormat/>
    <w:rsid w:val="0041479B"/>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1479B"/>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1479B"/>
    <w:rPr>
      <w:b/>
      <w:bCs/>
      <w:smallCaps/>
      <w:color w:val="4EA72E" w:themeColor="accent6"/>
    </w:rPr>
  </w:style>
  <w:style w:type="character" w:styleId="Emphasis">
    <w:name w:val="Emphasis"/>
    <w:basedOn w:val="DefaultParagraphFont"/>
    <w:uiPriority w:val="20"/>
    <w:qFormat/>
    <w:rsid w:val="0041479B"/>
    <w:rPr>
      <w:i/>
      <w:iCs/>
      <w:color w:val="4EA72E" w:themeColor="accent6"/>
    </w:rPr>
  </w:style>
  <w:style w:type="paragraph" w:styleId="Caption">
    <w:name w:val="caption"/>
    <w:basedOn w:val="Normal"/>
    <w:next w:val="Normal"/>
    <w:uiPriority w:val="35"/>
    <w:semiHidden/>
    <w:unhideWhenUsed/>
    <w:qFormat/>
    <w:rsid w:val="0041479B"/>
    <w:pPr>
      <w:spacing w:line="240" w:lineRule="auto"/>
    </w:pPr>
    <w:rPr>
      <w:b/>
      <w:bCs/>
      <w:smallCaps/>
      <w:color w:val="595959" w:themeColor="text1" w:themeTint="A6"/>
    </w:rPr>
  </w:style>
  <w:style w:type="character" w:styleId="Strong">
    <w:name w:val="Strong"/>
    <w:basedOn w:val="DefaultParagraphFont"/>
    <w:uiPriority w:val="22"/>
    <w:qFormat/>
    <w:rsid w:val="0041479B"/>
    <w:rPr>
      <w:b/>
      <w:bCs/>
    </w:rPr>
  </w:style>
  <w:style w:type="paragraph" w:styleId="NoSpacing">
    <w:name w:val="No Spacing"/>
    <w:uiPriority w:val="1"/>
    <w:qFormat/>
    <w:rsid w:val="0041479B"/>
    <w:pPr>
      <w:spacing w:after="0" w:line="240" w:lineRule="auto"/>
    </w:pPr>
  </w:style>
  <w:style w:type="character" w:styleId="SubtleEmphasis">
    <w:name w:val="Subtle Emphasis"/>
    <w:basedOn w:val="DefaultParagraphFont"/>
    <w:uiPriority w:val="19"/>
    <w:qFormat/>
    <w:rsid w:val="0041479B"/>
    <w:rPr>
      <w:i/>
      <w:iCs/>
    </w:rPr>
  </w:style>
  <w:style w:type="character" w:styleId="SubtleReference">
    <w:name w:val="Subtle Reference"/>
    <w:basedOn w:val="DefaultParagraphFont"/>
    <w:uiPriority w:val="31"/>
    <w:qFormat/>
    <w:rsid w:val="0041479B"/>
    <w:rPr>
      <w:smallCaps/>
      <w:color w:val="595959" w:themeColor="text1" w:themeTint="A6"/>
    </w:rPr>
  </w:style>
  <w:style w:type="character" w:styleId="BookTitle">
    <w:name w:val="Book Title"/>
    <w:basedOn w:val="DefaultParagraphFont"/>
    <w:uiPriority w:val="33"/>
    <w:qFormat/>
    <w:rsid w:val="0041479B"/>
    <w:rPr>
      <w:b/>
      <w:bCs/>
      <w:caps w:val="0"/>
      <w:smallCaps/>
      <w:spacing w:val="7"/>
      <w:sz w:val="21"/>
      <w:szCs w:val="21"/>
    </w:rPr>
  </w:style>
  <w:style w:type="paragraph" w:styleId="TOCHeading">
    <w:name w:val="TOC Heading"/>
    <w:basedOn w:val="Heading1"/>
    <w:next w:val="Normal"/>
    <w:uiPriority w:val="39"/>
    <w:semiHidden/>
    <w:unhideWhenUsed/>
    <w:qFormat/>
    <w:rsid w:val="0041479B"/>
    <w:pPr>
      <w:outlineLvl w:val="9"/>
    </w:pPr>
  </w:style>
  <w:style w:type="paragraph" w:styleId="Header">
    <w:name w:val="header"/>
    <w:basedOn w:val="Normal"/>
    <w:link w:val="HeaderChar"/>
    <w:uiPriority w:val="99"/>
    <w:unhideWhenUsed/>
    <w:rsid w:val="00213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94C"/>
    <w:rPr>
      <w:sz w:val="24"/>
    </w:rPr>
  </w:style>
  <w:style w:type="paragraph" w:styleId="Footer">
    <w:name w:val="footer"/>
    <w:basedOn w:val="Normal"/>
    <w:link w:val="FooterChar"/>
    <w:uiPriority w:val="99"/>
    <w:unhideWhenUsed/>
    <w:qFormat/>
    <w:rsid w:val="00213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94C"/>
    <w:rPr>
      <w:sz w:val="24"/>
    </w:rPr>
  </w:style>
  <w:style w:type="table" w:styleId="TableGrid">
    <w:name w:val="Table Grid"/>
    <w:basedOn w:val="TableNormal"/>
    <w:uiPriority w:val="39"/>
    <w:rsid w:val="00603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A97"/>
    <w:rPr>
      <w:color w:val="467886" w:themeColor="hyperlink"/>
      <w:u w:val="single"/>
    </w:rPr>
  </w:style>
  <w:style w:type="character" w:styleId="UnresolvedMention">
    <w:name w:val="Unresolved Mention"/>
    <w:basedOn w:val="DefaultParagraphFont"/>
    <w:uiPriority w:val="99"/>
    <w:semiHidden/>
    <w:unhideWhenUsed/>
    <w:rsid w:val="00856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874131">
      <w:bodyDiv w:val="1"/>
      <w:marLeft w:val="0"/>
      <w:marRight w:val="0"/>
      <w:marTop w:val="0"/>
      <w:marBottom w:val="0"/>
      <w:divBdr>
        <w:top w:val="none" w:sz="0" w:space="0" w:color="auto"/>
        <w:left w:val="none" w:sz="0" w:space="0" w:color="auto"/>
        <w:bottom w:val="none" w:sz="0" w:space="0" w:color="auto"/>
        <w:right w:val="none" w:sz="0" w:space="0" w:color="auto"/>
      </w:divBdr>
      <w:divsChild>
        <w:div w:id="1733766934">
          <w:marLeft w:val="0"/>
          <w:marRight w:val="0"/>
          <w:marTop w:val="0"/>
          <w:marBottom w:val="0"/>
          <w:divBdr>
            <w:top w:val="none" w:sz="0" w:space="0" w:color="auto"/>
            <w:left w:val="none" w:sz="0" w:space="0" w:color="auto"/>
            <w:bottom w:val="none" w:sz="0" w:space="0" w:color="auto"/>
            <w:right w:val="none" w:sz="0" w:space="0" w:color="auto"/>
          </w:divBdr>
        </w:div>
        <w:div w:id="1777943651">
          <w:marLeft w:val="0"/>
          <w:marRight w:val="0"/>
          <w:marTop w:val="0"/>
          <w:marBottom w:val="0"/>
          <w:divBdr>
            <w:top w:val="none" w:sz="0" w:space="0" w:color="auto"/>
            <w:left w:val="none" w:sz="0" w:space="0" w:color="auto"/>
            <w:bottom w:val="none" w:sz="0" w:space="0" w:color="auto"/>
            <w:right w:val="none" w:sz="0" w:space="0" w:color="auto"/>
          </w:divBdr>
        </w:div>
        <w:div w:id="957876976">
          <w:marLeft w:val="0"/>
          <w:marRight w:val="0"/>
          <w:marTop w:val="0"/>
          <w:marBottom w:val="0"/>
          <w:divBdr>
            <w:top w:val="none" w:sz="0" w:space="0" w:color="auto"/>
            <w:left w:val="none" w:sz="0" w:space="0" w:color="auto"/>
            <w:bottom w:val="none" w:sz="0" w:space="0" w:color="auto"/>
            <w:right w:val="none" w:sz="0" w:space="0" w:color="auto"/>
          </w:divBdr>
        </w:div>
        <w:div w:id="689569959">
          <w:marLeft w:val="0"/>
          <w:marRight w:val="0"/>
          <w:marTop w:val="0"/>
          <w:marBottom w:val="0"/>
          <w:divBdr>
            <w:top w:val="none" w:sz="0" w:space="0" w:color="auto"/>
            <w:left w:val="none" w:sz="0" w:space="0" w:color="auto"/>
            <w:bottom w:val="none" w:sz="0" w:space="0" w:color="auto"/>
            <w:right w:val="none" w:sz="0" w:space="0" w:color="auto"/>
          </w:divBdr>
        </w:div>
        <w:div w:id="53281612">
          <w:marLeft w:val="0"/>
          <w:marRight w:val="0"/>
          <w:marTop w:val="0"/>
          <w:marBottom w:val="0"/>
          <w:divBdr>
            <w:top w:val="none" w:sz="0" w:space="0" w:color="auto"/>
            <w:left w:val="none" w:sz="0" w:space="0" w:color="auto"/>
            <w:bottom w:val="none" w:sz="0" w:space="0" w:color="auto"/>
            <w:right w:val="none" w:sz="0" w:space="0" w:color="auto"/>
          </w:divBdr>
        </w:div>
        <w:div w:id="1912347753">
          <w:marLeft w:val="0"/>
          <w:marRight w:val="0"/>
          <w:marTop w:val="0"/>
          <w:marBottom w:val="0"/>
          <w:divBdr>
            <w:top w:val="none" w:sz="0" w:space="0" w:color="auto"/>
            <w:left w:val="none" w:sz="0" w:space="0" w:color="auto"/>
            <w:bottom w:val="none" w:sz="0" w:space="0" w:color="auto"/>
            <w:right w:val="none" w:sz="0" w:space="0" w:color="auto"/>
          </w:divBdr>
        </w:div>
        <w:div w:id="1978796525">
          <w:marLeft w:val="0"/>
          <w:marRight w:val="0"/>
          <w:marTop w:val="0"/>
          <w:marBottom w:val="0"/>
          <w:divBdr>
            <w:top w:val="none" w:sz="0" w:space="0" w:color="auto"/>
            <w:left w:val="none" w:sz="0" w:space="0" w:color="auto"/>
            <w:bottom w:val="none" w:sz="0" w:space="0" w:color="auto"/>
            <w:right w:val="none" w:sz="0" w:space="0" w:color="auto"/>
          </w:divBdr>
        </w:div>
        <w:div w:id="1713071390">
          <w:marLeft w:val="0"/>
          <w:marRight w:val="0"/>
          <w:marTop w:val="0"/>
          <w:marBottom w:val="0"/>
          <w:divBdr>
            <w:top w:val="none" w:sz="0" w:space="0" w:color="auto"/>
            <w:left w:val="none" w:sz="0" w:space="0" w:color="auto"/>
            <w:bottom w:val="none" w:sz="0" w:space="0" w:color="auto"/>
            <w:right w:val="none" w:sz="0" w:space="0" w:color="auto"/>
          </w:divBdr>
        </w:div>
        <w:div w:id="1397706509">
          <w:marLeft w:val="0"/>
          <w:marRight w:val="0"/>
          <w:marTop w:val="0"/>
          <w:marBottom w:val="0"/>
          <w:divBdr>
            <w:top w:val="none" w:sz="0" w:space="0" w:color="auto"/>
            <w:left w:val="none" w:sz="0" w:space="0" w:color="auto"/>
            <w:bottom w:val="none" w:sz="0" w:space="0" w:color="auto"/>
            <w:right w:val="none" w:sz="0" w:space="0" w:color="auto"/>
          </w:divBdr>
        </w:div>
        <w:div w:id="951474038">
          <w:marLeft w:val="0"/>
          <w:marRight w:val="0"/>
          <w:marTop w:val="0"/>
          <w:marBottom w:val="0"/>
          <w:divBdr>
            <w:top w:val="none" w:sz="0" w:space="0" w:color="auto"/>
            <w:left w:val="none" w:sz="0" w:space="0" w:color="auto"/>
            <w:bottom w:val="none" w:sz="0" w:space="0" w:color="auto"/>
            <w:right w:val="none" w:sz="0" w:space="0" w:color="auto"/>
          </w:divBdr>
        </w:div>
        <w:div w:id="1502744720">
          <w:marLeft w:val="0"/>
          <w:marRight w:val="0"/>
          <w:marTop w:val="0"/>
          <w:marBottom w:val="0"/>
          <w:divBdr>
            <w:top w:val="none" w:sz="0" w:space="0" w:color="auto"/>
            <w:left w:val="none" w:sz="0" w:space="0" w:color="auto"/>
            <w:bottom w:val="none" w:sz="0" w:space="0" w:color="auto"/>
            <w:right w:val="none" w:sz="0" w:space="0" w:color="auto"/>
          </w:divBdr>
        </w:div>
        <w:div w:id="1830169269">
          <w:marLeft w:val="0"/>
          <w:marRight w:val="0"/>
          <w:marTop w:val="0"/>
          <w:marBottom w:val="0"/>
          <w:divBdr>
            <w:top w:val="none" w:sz="0" w:space="0" w:color="auto"/>
            <w:left w:val="none" w:sz="0" w:space="0" w:color="auto"/>
            <w:bottom w:val="none" w:sz="0" w:space="0" w:color="auto"/>
            <w:right w:val="none" w:sz="0" w:space="0" w:color="auto"/>
          </w:divBdr>
        </w:div>
        <w:div w:id="27143466">
          <w:marLeft w:val="0"/>
          <w:marRight w:val="0"/>
          <w:marTop w:val="0"/>
          <w:marBottom w:val="0"/>
          <w:divBdr>
            <w:top w:val="none" w:sz="0" w:space="0" w:color="auto"/>
            <w:left w:val="none" w:sz="0" w:space="0" w:color="auto"/>
            <w:bottom w:val="none" w:sz="0" w:space="0" w:color="auto"/>
            <w:right w:val="none" w:sz="0" w:space="0" w:color="auto"/>
          </w:divBdr>
        </w:div>
      </w:divsChild>
    </w:div>
    <w:div w:id="1289242872">
      <w:bodyDiv w:val="1"/>
      <w:marLeft w:val="0"/>
      <w:marRight w:val="0"/>
      <w:marTop w:val="0"/>
      <w:marBottom w:val="0"/>
      <w:divBdr>
        <w:top w:val="none" w:sz="0" w:space="0" w:color="auto"/>
        <w:left w:val="none" w:sz="0" w:space="0" w:color="auto"/>
        <w:bottom w:val="none" w:sz="0" w:space="0" w:color="auto"/>
        <w:right w:val="none" w:sz="0" w:space="0" w:color="auto"/>
      </w:divBdr>
      <w:divsChild>
        <w:div w:id="1423141637">
          <w:marLeft w:val="0"/>
          <w:marRight w:val="0"/>
          <w:marTop w:val="0"/>
          <w:marBottom w:val="0"/>
          <w:divBdr>
            <w:top w:val="none" w:sz="0" w:space="0" w:color="auto"/>
            <w:left w:val="none" w:sz="0" w:space="0" w:color="auto"/>
            <w:bottom w:val="none" w:sz="0" w:space="0" w:color="auto"/>
            <w:right w:val="none" w:sz="0" w:space="0" w:color="auto"/>
          </w:divBdr>
        </w:div>
        <w:div w:id="1243951879">
          <w:marLeft w:val="0"/>
          <w:marRight w:val="0"/>
          <w:marTop w:val="0"/>
          <w:marBottom w:val="0"/>
          <w:divBdr>
            <w:top w:val="none" w:sz="0" w:space="0" w:color="auto"/>
            <w:left w:val="none" w:sz="0" w:space="0" w:color="auto"/>
            <w:bottom w:val="none" w:sz="0" w:space="0" w:color="auto"/>
            <w:right w:val="none" w:sz="0" w:space="0" w:color="auto"/>
          </w:divBdr>
        </w:div>
        <w:div w:id="525755701">
          <w:marLeft w:val="0"/>
          <w:marRight w:val="0"/>
          <w:marTop w:val="0"/>
          <w:marBottom w:val="0"/>
          <w:divBdr>
            <w:top w:val="none" w:sz="0" w:space="0" w:color="auto"/>
            <w:left w:val="none" w:sz="0" w:space="0" w:color="auto"/>
            <w:bottom w:val="none" w:sz="0" w:space="0" w:color="auto"/>
            <w:right w:val="none" w:sz="0" w:space="0" w:color="auto"/>
          </w:divBdr>
        </w:div>
        <w:div w:id="1260020633">
          <w:marLeft w:val="0"/>
          <w:marRight w:val="0"/>
          <w:marTop w:val="0"/>
          <w:marBottom w:val="0"/>
          <w:divBdr>
            <w:top w:val="none" w:sz="0" w:space="0" w:color="auto"/>
            <w:left w:val="none" w:sz="0" w:space="0" w:color="auto"/>
            <w:bottom w:val="none" w:sz="0" w:space="0" w:color="auto"/>
            <w:right w:val="none" w:sz="0" w:space="0" w:color="auto"/>
          </w:divBdr>
        </w:div>
        <w:div w:id="89200505">
          <w:marLeft w:val="0"/>
          <w:marRight w:val="0"/>
          <w:marTop w:val="0"/>
          <w:marBottom w:val="0"/>
          <w:divBdr>
            <w:top w:val="none" w:sz="0" w:space="0" w:color="auto"/>
            <w:left w:val="none" w:sz="0" w:space="0" w:color="auto"/>
            <w:bottom w:val="none" w:sz="0" w:space="0" w:color="auto"/>
            <w:right w:val="none" w:sz="0" w:space="0" w:color="auto"/>
          </w:divBdr>
        </w:div>
        <w:div w:id="438140605">
          <w:marLeft w:val="0"/>
          <w:marRight w:val="0"/>
          <w:marTop w:val="0"/>
          <w:marBottom w:val="0"/>
          <w:divBdr>
            <w:top w:val="none" w:sz="0" w:space="0" w:color="auto"/>
            <w:left w:val="none" w:sz="0" w:space="0" w:color="auto"/>
            <w:bottom w:val="none" w:sz="0" w:space="0" w:color="auto"/>
            <w:right w:val="none" w:sz="0" w:space="0" w:color="auto"/>
          </w:divBdr>
        </w:div>
        <w:div w:id="896356947">
          <w:marLeft w:val="0"/>
          <w:marRight w:val="0"/>
          <w:marTop w:val="0"/>
          <w:marBottom w:val="0"/>
          <w:divBdr>
            <w:top w:val="none" w:sz="0" w:space="0" w:color="auto"/>
            <w:left w:val="none" w:sz="0" w:space="0" w:color="auto"/>
            <w:bottom w:val="none" w:sz="0" w:space="0" w:color="auto"/>
            <w:right w:val="none" w:sz="0" w:space="0" w:color="auto"/>
          </w:divBdr>
        </w:div>
        <w:div w:id="1465732782">
          <w:marLeft w:val="0"/>
          <w:marRight w:val="0"/>
          <w:marTop w:val="0"/>
          <w:marBottom w:val="0"/>
          <w:divBdr>
            <w:top w:val="none" w:sz="0" w:space="0" w:color="auto"/>
            <w:left w:val="none" w:sz="0" w:space="0" w:color="auto"/>
            <w:bottom w:val="none" w:sz="0" w:space="0" w:color="auto"/>
            <w:right w:val="none" w:sz="0" w:space="0" w:color="auto"/>
          </w:divBdr>
        </w:div>
        <w:div w:id="344871348">
          <w:marLeft w:val="0"/>
          <w:marRight w:val="0"/>
          <w:marTop w:val="0"/>
          <w:marBottom w:val="0"/>
          <w:divBdr>
            <w:top w:val="none" w:sz="0" w:space="0" w:color="auto"/>
            <w:left w:val="none" w:sz="0" w:space="0" w:color="auto"/>
            <w:bottom w:val="none" w:sz="0" w:space="0" w:color="auto"/>
            <w:right w:val="none" w:sz="0" w:space="0" w:color="auto"/>
          </w:divBdr>
        </w:div>
        <w:div w:id="296882882">
          <w:marLeft w:val="0"/>
          <w:marRight w:val="0"/>
          <w:marTop w:val="0"/>
          <w:marBottom w:val="0"/>
          <w:divBdr>
            <w:top w:val="none" w:sz="0" w:space="0" w:color="auto"/>
            <w:left w:val="none" w:sz="0" w:space="0" w:color="auto"/>
            <w:bottom w:val="none" w:sz="0" w:space="0" w:color="auto"/>
            <w:right w:val="none" w:sz="0" w:space="0" w:color="auto"/>
          </w:divBdr>
        </w:div>
        <w:div w:id="944265220">
          <w:marLeft w:val="0"/>
          <w:marRight w:val="0"/>
          <w:marTop w:val="0"/>
          <w:marBottom w:val="0"/>
          <w:divBdr>
            <w:top w:val="none" w:sz="0" w:space="0" w:color="auto"/>
            <w:left w:val="none" w:sz="0" w:space="0" w:color="auto"/>
            <w:bottom w:val="none" w:sz="0" w:space="0" w:color="auto"/>
            <w:right w:val="none" w:sz="0" w:space="0" w:color="auto"/>
          </w:divBdr>
        </w:div>
        <w:div w:id="1174303830">
          <w:marLeft w:val="0"/>
          <w:marRight w:val="0"/>
          <w:marTop w:val="0"/>
          <w:marBottom w:val="0"/>
          <w:divBdr>
            <w:top w:val="none" w:sz="0" w:space="0" w:color="auto"/>
            <w:left w:val="none" w:sz="0" w:space="0" w:color="auto"/>
            <w:bottom w:val="none" w:sz="0" w:space="0" w:color="auto"/>
            <w:right w:val="none" w:sz="0" w:space="0" w:color="auto"/>
          </w:divBdr>
        </w:div>
        <w:div w:id="638651908">
          <w:marLeft w:val="0"/>
          <w:marRight w:val="0"/>
          <w:marTop w:val="0"/>
          <w:marBottom w:val="0"/>
          <w:divBdr>
            <w:top w:val="none" w:sz="0" w:space="0" w:color="auto"/>
            <w:left w:val="none" w:sz="0" w:space="0" w:color="auto"/>
            <w:bottom w:val="none" w:sz="0" w:space="0" w:color="auto"/>
            <w:right w:val="none" w:sz="0" w:space="0" w:color="auto"/>
          </w:divBdr>
        </w:div>
      </w:divsChild>
    </w:div>
    <w:div w:id="1481729624">
      <w:bodyDiv w:val="1"/>
      <w:marLeft w:val="0"/>
      <w:marRight w:val="0"/>
      <w:marTop w:val="0"/>
      <w:marBottom w:val="0"/>
      <w:divBdr>
        <w:top w:val="none" w:sz="0" w:space="0" w:color="auto"/>
        <w:left w:val="none" w:sz="0" w:space="0" w:color="auto"/>
        <w:bottom w:val="none" w:sz="0" w:space="0" w:color="auto"/>
        <w:right w:val="none" w:sz="0" w:space="0" w:color="auto"/>
      </w:divBdr>
      <w:divsChild>
        <w:div w:id="558983503">
          <w:marLeft w:val="0"/>
          <w:marRight w:val="0"/>
          <w:marTop w:val="0"/>
          <w:marBottom w:val="0"/>
          <w:divBdr>
            <w:top w:val="none" w:sz="0" w:space="0" w:color="auto"/>
            <w:left w:val="none" w:sz="0" w:space="0" w:color="auto"/>
            <w:bottom w:val="none" w:sz="0" w:space="0" w:color="auto"/>
            <w:right w:val="none" w:sz="0" w:space="0" w:color="auto"/>
          </w:divBdr>
        </w:div>
        <w:div w:id="846873238">
          <w:marLeft w:val="0"/>
          <w:marRight w:val="0"/>
          <w:marTop w:val="0"/>
          <w:marBottom w:val="0"/>
          <w:divBdr>
            <w:top w:val="none" w:sz="0" w:space="0" w:color="auto"/>
            <w:left w:val="none" w:sz="0" w:space="0" w:color="auto"/>
            <w:bottom w:val="none" w:sz="0" w:space="0" w:color="auto"/>
            <w:right w:val="none" w:sz="0" w:space="0" w:color="auto"/>
          </w:divBdr>
        </w:div>
        <w:div w:id="488520605">
          <w:marLeft w:val="0"/>
          <w:marRight w:val="0"/>
          <w:marTop w:val="0"/>
          <w:marBottom w:val="0"/>
          <w:divBdr>
            <w:top w:val="none" w:sz="0" w:space="0" w:color="auto"/>
            <w:left w:val="none" w:sz="0" w:space="0" w:color="auto"/>
            <w:bottom w:val="none" w:sz="0" w:space="0" w:color="auto"/>
            <w:right w:val="none" w:sz="0" w:space="0" w:color="auto"/>
          </w:divBdr>
        </w:div>
        <w:div w:id="73942618">
          <w:marLeft w:val="0"/>
          <w:marRight w:val="0"/>
          <w:marTop w:val="0"/>
          <w:marBottom w:val="0"/>
          <w:divBdr>
            <w:top w:val="none" w:sz="0" w:space="0" w:color="auto"/>
            <w:left w:val="none" w:sz="0" w:space="0" w:color="auto"/>
            <w:bottom w:val="none" w:sz="0" w:space="0" w:color="auto"/>
            <w:right w:val="none" w:sz="0" w:space="0" w:color="auto"/>
          </w:divBdr>
        </w:div>
        <w:div w:id="376704317">
          <w:marLeft w:val="0"/>
          <w:marRight w:val="0"/>
          <w:marTop w:val="0"/>
          <w:marBottom w:val="0"/>
          <w:divBdr>
            <w:top w:val="none" w:sz="0" w:space="0" w:color="auto"/>
            <w:left w:val="none" w:sz="0" w:space="0" w:color="auto"/>
            <w:bottom w:val="none" w:sz="0" w:space="0" w:color="auto"/>
            <w:right w:val="none" w:sz="0" w:space="0" w:color="auto"/>
          </w:divBdr>
        </w:div>
        <w:div w:id="1514146350">
          <w:marLeft w:val="0"/>
          <w:marRight w:val="0"/>
          <w:marTop w:val="0"/>
          <w:marBottom w:val="0"/>
          <w:divBdr>
            <w:top w:val="none" w:sz="0" w:space="0" w:color="auto"/>
            <w:left w:val="none" w:sz="0" w:space="0" w:color="auto"/>
            <w:bottom w:val="none" w:sz="0" w:space="0" w:color="auto"/>
            <w:right w:val="none" w:sz="0" w:space="0" w:color="auto"/>
          </w:divBdr>
        </w:div>
        <w:div w:id="272171336">
          <w:marLeft w:val="0"/>
          <w:marRight w:val="0"/>
          <w:marTop w:val="0"/>
          <w:marBottom w:val="0"/>
          <w:divBdr>
            <w:top w:val="none" w:sz="0" w:space="0" w:color="auto"/>
            <w:left w:val="none" w:sz="0" w:space="0" w:color="auto"/>
            <w:bottom w:val="none" w:sz="0" w:space="0" w:color="auto"/>
            <w:right w:val="none" w:sz="0" w:space="0" w:color="auto"/>
          </w:divBdr>
        </w:div>
        <w:div w:id="990672877">
          <w:marLeft w:val="0"/>
          <w:marRight w:val="0"/>
          <w:marTop w:val="0"/>
          <w:marBottom w:val="0"/>
          <w:divBdr>
            <w:top w:val="none" w:sz="0" w:space="0" w:color="auto"/>
            <w:left w:val="none" w:sz="0" w:space="0" w:color="auto"/>
            <w:bottom w:val="none" w:sz="0" w:space="0" w:color="auto"/>
            <w:right w:val="none" w:sz="0" w:space="0" w:color="auto"/>
          </w:divBdr>
        </w:div>
        <w:div w:id="1901355777">
          <w:marLeft w:val="0"/>
          <w:marRight w:val="0"/>
          <w:marTop w:val="0"/>
          <w:marBottom w:val="0"/>
          <w:divBdr>
            <w:top w:val="none" w:sz="0" w:space="0" w:color="auto"/>
            <w:left w:val="none" w:sz="0" w:space="0" w:color="auto"/>
            <w:bottom w:val="none" w:sz="0" w:space="0" w:color="auto"/>
            <w:right w:val="none" w:sz="0" w:space="0" w:color="auto"/>
          </w:divBdr>
        </w:div>
        <w:div w:id="1134493772">
          <w:marLeft w:val="0"/>
          <w:marRight w:val="0"/>
          <w:marTop w:val="0"/>
          <w:marBottom w:val="0"/>
          <w:divBdr>
            <w:top w:val="none" w:sz="0" w:space="0" w:color="auto"/>
            <w:left w:val="none" w:sz="0" w:space="0" w:color="auto"/>
            <w:bottom w:val="none" w:sz="0" w:space="0" w:color="auto"/>
            <w:right w:val="none" w:sz="0" w:space="0" w:color="auto"/>
          </w:divBdr>
        </w:div>
        <w:div w:id="1546482418">
          <w:marLeft w:val="0"/>
          <w:marRight w:val="0"/>
          <w:marTop w:val="0"/>
          <w:marBottom w:val="0"/>
          <w:divBdr>
            <w:top w:val="none" w:sz="0" w:space="0" w:color="auto"/>
            <w:left w:val="none" w:sz="0" w:space="0" w:color="auto"/>
            <w:bottom w:val="none" w:sz="0" w:space="0" w:color="auto"/>
            <w:right w:val="none" w:sz="0" w:space="0" w:color="auto"/>
          </w:divBdr>
        </w:div>
      </w:divsChild>
    </w:div>
    <w:div w:id="2071418003">
      <w:bodyDiv w:val="1"/>
      <w:marLeft w:val="0"/>
      <w:marRight w:val="0"/>
      <w:marTop w:val="0"/>
      <w:marBottom w:val="0"/>
      <w:divBdr>
        <w:top w:val="none" w:sz="0" w:space="0" w:color="auto"/>
        <w:left w:val="none" w:sz="0" w:space="0" w:color="auto"/>
        <w:bottom w:val="none" w:sz="0" w:space="0" w:color="auto"/>
        <w:right w:val="none" w:sz="0" w:space="0" w:color="auto"/>
      </w:divBdr>
      <w:divsChild>
        <w:div w:id="793212685">
          <w:marLeft w:val="0"/>
          <w:marRight w:val="0"/>
          <w:marTop w:val="0"/>
          <w:marBottom w:val="0"/>
          <w:divBdr>
            <w:top w:val="none" w:sz="0" w:space="0" w:color="auto"/>
            <w:left w:val="none" w:sz="0" w:space="0" w:color="auto"/>
            <w:bottom w:val="none" w:sz="0" w:space="0" w:color="auto"/>
            <w:right w:val="none" w:sz="0" w:space="0" w:color="auto"/>
          </w:divBdr>
        </w:div>
        <w:div w:id="1736128485">
          <w:marLeft w:val="0"/>
          <w:marRight w:val="0"/>
          <w:marTop w:val="0"/>
          <w:marBottom w:val="0"/>
          <w:divBdr>
            <w:top w:val="none" w:sz="0" w:space="0" w:color="auto"/>
            <w:left w:val="none" w:sz="0" w:space="0" w:color="auto"/>
            <w:bottom w:val="none" w:sz="0" w:space="0" w:color="auto"/>
            <w:right w:val="none" w:sz="0" w:space="0" w:color="auto"/>
          </w:divBdr>
        </w:div>
        <w:div w:id="1920211421">
          <w:marLeft w:val="0"/>
          <w:marRight w:val="0"/>
          <w:marTop w:val="0"/>
          <w:marBottom w:val="0"/>
          <w:divBdr>
            <w:top w:val="none" w:sz="0" w:space="0" w:color="auto"/>
            <w:left w:val="none" w:sz="0" w:space="0" w:color="auto"/>
            <w:bottom w:val="none" w:sz="0" w:space="0" w:color="auto"/>
            <w:right w:val="none" w:sz="0" w:space="0" w:color="auto"/>
          </w:divBdr>
        </w:div>
        <w:div w:id="1057819450">
          <w:marLeft w:val="0"/>
          <w:marRight w:val="0"/>
          <w:marTop w:val="0"/>
          <w:marBottom w:val="0"/>
          <w:divBdr>
            <w:top w:val="none" w:sz="0" w:space="0" w:color="auto"/>
            <w:left w:val="none" w:sz="0" w:space="0" w:color="auto"/>
            <w:bottom w:val="none" w:sz="0" w:space="0" w:color="auto"/>
            <w:right w:val="none" w:sz="0" w:space="0" w:color="auto"/>
          </w:divBdr>
        </w:div>
        <w:div w:id="1094547630">
          <w:marLeft w:val="0"/>
          <w:marRight w:val="0"/>
          <w:marTop w:val="0"/>
          <w:marBottom w:val="0"/>
          <w:divBdr>
            <w:top w:val="none" w:sz="0" w:space="0" w:color="auto"/>
            <w:left w:val="none" w:sz="0" w:space="0" w:color="auto"/>
            <w:bottom w:val="none" w:sz="0" w:space="0" w:color="auto"/>
            <w:right w:val="none" w:sz="0" w:space="0" w:color="auto"/>
          </w:divBdr>
        </w:div>
        <w:div w:id="1404135470">
          <w:marLeft w:val="0"/>
          <w:marRight w:val="0"/>
          <w:marTop w:val="0"/>
          <w:marBottom w:val="0"/>
          <w:divBdr>
            <w:top w:val="none" w:sz="0" w:space="0" w:color="auto"/>
            <w:left w:val="none" w:sz="0" w:space="0" w:color="auto"/>
            <w:bottom w:val="none" w:sz="0" w:space="0" w:color="auto"/>
            <w:right w:val="none" w:sz="0" w:space="0" w:color="auto"/>
          </w:divBdr>
        </w:div>
        <w:div w:id="1338581132">
          <w:marLeft w:val="0"/>
          <w:marRight w:val="0"/>
          <w:marTop w:val="0"/>
          <w:marBottom w:val="0"/>
          <w:divBdr>
            <w:top w:val="none" w:sz="0" w:space="0" w:color="auto"/>
            <w:left w:val="none" w:sz="0" w:space="0" w:color="auto"/>
            <w:bottom w:val="none" w:sz="0" w:space="0" w:color="auto"/>
            <w:right w:val="none" w:sz="0" w:space="0" w:color="auto"/>
          </w:divBdr>
        </w:div>
        <w:div w:id="1050810861">
          <w:marLeft w:val="0"/>
          <w:marRight w:val="0"/>
          <w:marTop w:val="0"/>
          <w:marBottom w:val="0"/>
          <w:divBdr>
            <w:top w:val="none" w:sz="0" w:space="0" w:color="auto"/>
            <w:left w:val="none" w:sz="0" w:space="0" w:color="auto"/>
            <w:bottom w:val="none" w:sz="0" w:space="0" w:color="auto"/>
            <w:right w:val="none" w:sz="0" w:space="0" w:color="auto"/>
          </w:divBdr>
        </w:div>
        <w:div w:id="932594891">
          <w:marLeft w:val="0"/>
          <w:marRight w:val="0"/>
          <w:marTop w:val="0"/>
          <w:marBottom w:val="0"/>
          <w:divBdr>
            <w:top w:val="none" w:sz="0" w:space="0" w:color="auto"/>
            <w:left w:val="none" w:sz="0" w:space="0" w:color="auto"/>
            <w:bottom w:val="none" w:sz="0" w:space="0" w:color="auto"/>
            <w:right w:val="none" w:sz="0" w:space="0" w:color="auto"/>
          </w:divBdr>
        </w:div>
        <w:div w:id="993610655">
          <w:marLeft w:val="0"/>
          <w:marRight w:val="0"/>
          <w:marTop w:val="0"/>
          <w:marBottom w:val="0"/>
          <w:divBdr>
            <w:top w:val="none" w:sz="0" w:space="0" w:color="auto"/>
            <w:left w:val="none" w:sz="0" w:space="0" w:color="auto"/>
            <w:bottom w:val="none" w:sz="0" w:space="0" w:color="auto"/>
            <w:right w:val="none" w:sz="0" w:space="0" w:color="auto"/>
          </w:divBdr>
        </w:div>
        <w:div w:id="1017001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Clients/Cascadia/Cascadi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usic">
      <a:majorFont>
        <a:latin typeface="Metro Nova Pro Black"/>
        <a:ea typeface=""/>
        <a:cs typeface=""/>
      </a:majorFont>
      <a:minorFont>
        <a:latin typeface="Metro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3256817D2BE47AB9C73A0808DF39F" ma:contentTypeVersion="12" ma:contentTypeDescription="Create a new document." ma:contentTypeScope="" ma:versionID="4aefd3c37222c01555c1e88789dd39d8">
  <xsd:schema xmlns:xsd="http://www.w3.org/2001/XMLSchema" xmlns:xs="http://www.w3.org/2001/XMLSchema" xmlns:p="http://schemas.microsoft.com/office/2006/metadata/properties" xmlns:ns2="d945b3c6-e60d-4d74-a2fa-006c49708116" xmlns:ns3="bc4f579f-48a0-41cb-9ebd-529553af76c2" targetNamespace="http://schemas.microsoft.com/office/2006/metadata/properties" ma:root="true" ma:fieldsID="4e03cd77cf39b012606bc903bcad8eda" ns2:_="" ns3:_="">
    <xsd:import namespace="d945b3c6-e60d-4d74-a2fa-006c49708116"/>
    <xsd:import namespace="bc4f579f-48a0-41cb-9ebd-529553af7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5b3c6-e60d-4d74-a2fa-006c497081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4f579f-48a0-41cb-9ebd-529553af76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36e06d-cb6f-497f-91ae-70470ee896f1}" ma:internalName="TaxCatchAll" ma:showField="CatchAllData" ma:web="bc4f579f-48a0-41cb-9ebd-529553af7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c4f579f-48a0-41cb-9ebd-529553af76c2" xsi:nil="true"/>
    <lcf76f155ced4ddcb4097134ff3c332f xmlns="d945b3c6-e60d-4d74-a2fa-006c49708116" xsi:nil="true"/>
  </documentManagement>
</p:properties>
</file>

<file path=customXml/itemProps1.xml><?xml version="1.0" encoding="utf-8"?>
<ds:datastoreItem xmlns:ds="http://schemas.openxmlformats.org/officeDocument/2006/customXml" ds:itemID="{8800D1EE-AB39-4F84-89B7-43009F7BD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5b3c6-e60d-4d74-a2fa-006c49708116"/>
    <ds:schemaRef ds:uri="bc4f579f-48a0-41cb-9ebd-529553af7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5F25FF-3BFE-407D-9FB5-B5267DFC0210}">
  <ds:schemaRefs>
    <ds:schemaRef ds:uri="http://schemas.openxmlformats.org/officeDocument/2006/bibliography"/>
  </ds:schemaRefs>
</ds:datastoreItem>
</file>

<file path=customXml/itemProps3.xml><?xml version="1.0" encoding="utf-8"?>
<ds:datastoreItem xmlns:ds="http://schemas.openxmlformats.org/officeDocument/2006/customXml" ds:itemID="{8D8F7B5C-E050-4575-BA72-ED7FDF6D4FEE}">
  <ds:schemaRefs>
    <ds:schemaRef ds:uri="http://schemas.microsoft.com/sharepoint/v3/contenttype/forms"/>
  </ds:schemaRefs>
</ds:datastoreItem>
</file>

<file path=customXml/itemProps4.xml><?xml version="1.0" encoding="utf-8"?>
<ds:datastoreItem xmlns:ds="http://schemas.openxmlformats.org/officeDocument/2006/customXml" ds:itemID="{8CA81407-2533-4535-B653-20246E10B6AF}">
  <ds:schemaRefs>
    <ds:schemaRef ds:uri="http://schemas.microsoft.com/office/2006/metadata/properties"/>
    <ds:schemaRef ds:uri="http://schemas.microsoft.com/office/infopath/2007/PartnerControls"/>
    <ds:schemaRef ds:uri="bc4f579f-48a0-41cb-9ebd-529553af76c2"/>
    <ds:schemaRef ds:uri="d945b3c6-e60d-4d74-a2fa-006c49708116"/>
  </ds:schemaRefs>
</ds:datastoreItem>
</file>

<file path=docProps/app.xml><?xml version="1.0" encoding="utf-8"?>
<Properties xmlns="http://schemas.openxmlformats.org/officeDocument/2006/extended-properties" xmlns:vt="http://schemas.openxmlformats.org/officeDocument/2006/docPropsVTypes">
  <Template>Cascadia%20Template.dotx</Template>
  <TotalTime>1106</TotalTime>
  <Pages>5</Pages>
  <Words>5</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72</cp:revision>
  <dcterms:created xsi:type="dcterms:W3CDTF">2025-10-15T22:13:00Z</dcterms:created>
  <dcterms:modified xsi:type="dcterms:W3CDTF">2026-05-30T16:21:00Z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0x01010069E3256817D2BE47AB9C73A0808DF39F</vt:lpwstr>
  </property>
</Properties>
</file>