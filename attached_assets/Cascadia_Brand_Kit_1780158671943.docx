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1F3C4" w14:textId="2810DA26" w:rsidR="00716ADF" w:rsidRDefault="00D64DB8" w:rsidP="00835737">
      <w:pPr>
        <w:pStyle w:val="Title"/>
        <w:rPr>
          <w:rStyle w:val="Emphasis"/>
          <w:rFonts w:ascii="Metro Nova Pro" w:hAnsi="Metro Nova Pro"/>
          <w:i w:val="0"/>
          <w:iCs w:val="0"/>
        </w:rPr>
      </w:pPr>
      <w:r>
        <w:rPr>
          <w:rStyle w:val="Emphasis"/>
          <w:rFonts w:ascii="Metro Nova Pro" w:hAnsi="Metro Nova Pro"/>
          <w:i w:val="0"/>
          <w:iCs w:val="0"/>
        </w:rPr>
        <w:t>Cascadia Oceanic</w:t>
      </w:r>
    </w:p>
    <w:p w14:paraId="27716BF7" w14:textId="27E62180" w:rsidR="00F224BA" w:rsidRDefault="00D64DB8" w:rsidP="00716ADF">
      <w:pPr>
        <w:pStyle w:val="Subtitle"/>
        <w:rPr>
          <w:rStyle w:val="Emphasis"/>
          <w:rFonts w:ascii="Metro Nova Pro" w:hAnsi="Metro Nova Pro"/>
          <w:i w:val="0"/>
          <w:iCs w:val="0"/>
        </w:rPr>
      </w:pPr>
      <w:r>
        <w:rPr>
          <w:rStyle w:val="Emphasis"/>
          <w:rFonts w:ascii="Metro Nova Pro" w:hAnsi="Metro Nova Pro"/>
          <w:i w:val="0"/>
          <w:iCs w:val="0"/>
        </w:rPr>
        <w:t>Brand Kit</w:t>
      </w:r>
    </w:p>
    <w:p w14:paraId="3B6D993C" w14:textId="77777777" w:rsidR="00D64DB8" w:rsidRDefault="00D64DB8" w:rsidP="00D64DB8">
      <w:r>
        <w:t>Fonts</w:t>
      </w:r>
    </w:p>
    <w:p w14:paraId="0CA9B26F" w14:textId="294CDBDA" w:rsidR="00D64DB8" w:rsidRPr="00D64DB8" w:rsidRDefault="00D64DB8" w:rsidP="00D64DB8">
      <w:pPr>
        <w:rPr>
          <w:rFonts w:asciiTheme="majorHAnsi" w:hAnsiTheme="majorHAnsi"/>
        </w:rPr>
      </w:pPr>
      <w:r w:rsidRPr="00D64DB8">
        <w:rPr>
          <w:rFonts w:asciiTheme="majorHAnsi" w:hAnsiTheme="majorHAnsi"/>
        </w:rPr>
        <w:t xml:space="preserve">Headings: Metro </w:t>
      </w:r>
      <w:r>
        <w:rPr>
          <w:rFonts w:asciiTheme="majorHAnsi" w:hAnsiTheme="majorHAnsi"/>
        </w:rPr>
        <w:t>N</w:t>
      </w:r>
      <w:r w:rsidRPr="00D64DB8">
        <w:rPr>
          <w:rFonts w:asciiTheme="majorHAnsi" w:hAnsiTheme="majorHAnsi"/>
        </w:rPr>
        <w:t>ova Pro Black</w:t>
      </w:r>
    </w:p>
    <w:p w14:paraId="6D660AC8" w14:textId="209283FE" w:rsidR="00D64DB8" w:rsidRDefault="00D64DB8" w:rsidP="00D64DB8">
      <w:r>
        <w:t>Text: Metro Nova Pro</w:t>
      </w:r>
    </w:p>
    <w:p w14:paraId="1FEAC5B1" w14:textId="0681D698" w:rsidR="00D64DB8" w:rsidRPr="00D64DB8" w:rsidRDefault="00D64DB8" w:rsidP="00D64DB8">
      <w:pPr>
        <w:rPr>
          <w:rFonts w:ascii="P22 Eaglefeather" w:hAnsi="P22 Eaglefeather"/>
        </w:rPr>
      </w:pPr>
      <w:proofErr w:type="spellStart"/>
      <w:r w:rsidRPr="00D64DB8">
        <w:rPr>
          <w:rFonts w:ascii="P22 Eaglefeather" w:hAnsi="P22 Eaglefeather"/>
        </w:rPr>
        <w:t>Signaturte</w:t>
      </w:r>
      <w:proofErr w:type="spellEnd"/>
      <w:r w:rsidRPr="00D64DB8">
        <w:rPr>
          <w:rFonts w:ascii="P22 Eaglefeather" w:hAnsi="P22 Eaglefeather"/>
        </w:rPr>
        <w:t xml:space="preserve"> </w:t>
      </w:r>
      <w:proofErr w:type="spellStart"/>
      <w:r w:rsidRPr="00D64DB8">
        <w:rPr>
          <w:rFonts w:ascii="P22 Eaglefeather" w:hAnsi="P22 Eaglefeather"/>
        </w:rPr>
        <w:t>Eaglefeather</w:t>
      </w:r>
      <w:proofErr w:type="spellEnd"/>
      <w:r w:rsidRPr="00D64DB8">
        <w:rPr>
          <w:rFonts w:ascii="P22 Eaglefeather" w:hAnsi="P22 Eaglefeather"/>
        </w:rPr>
        <w:t xml:space="preserve"> P22</w:t>
      </w:r>
    </w:p>
    <w:p w14:paraId="44D26EA8" w14:textId="6C1FAC06" w:rsidR="00D64DB8" w:rsidRDefault="00D64DB8" w:rsidP="00D64DB8">
      <w:r>
        <w:t>Alt for online printing: Kabel</w:t>
      </w:r>
    </w:p>
    <w:p w14:paraId="18BD4F35" w14:textId="77777777" w:rsidR="00977BD8" w:rsidRDefault="002D2576" w:rsidP="00977BD8">
      <w:pPr>
        <w:pStyle w:val="Heading3"/>
      </w:pPr>
      <w:r>
        <w:t>Logos</w:t>
      </w:r>
    </w:p>
    <w:p w14:paraId="307F0F82" w14:textId="38DD3169" w:rsidR="002D2576" w:rsidRDefault="00977BD8" w:rsidP="00D64DB8">
      <w:pPr>
        <w:rPr>
          <w:rStyle w:val="Emphasis"/>
          <w:rFonts w:ascii="Metro Nova Pro" w:eastAsiaTheme="majorEastAsia" w:hAnsi="Metro Nova Pro" w:cstheme="majorBidi"/>
          <w:i w:val="0"/>
          <w:iCs w:val="0"/>
          <w:spacing w:val="-15"/>
          <w:sz w:val="96"/>
          <w:szCs w:val="96"/>
        </w:rPr>
      </w:pPr>
      <w:r>
        <w:rPr>
          <w:noProof/>
        </w:rPr>
        <w:drawing>
          <wp:inline distT="0" distB="0" distL="0" distR="0" wp14:anchorId="194AD56A" wp14:editId="6D716613">
            <wp:extent cx="3806292" cy="3752850"/>
            <wp:effectExtent l="0" t="0" r="3810" b="0"/>
            <wp:docPr id="17940899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89919" name="Picture 179408991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8560" cy="3755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145B" w14:textId="77777777" w:rsidR="002D72E5" w:rsidRPr="002D72E5" w:rsidRDefault="002D72E5" w:rsidP="002D72E5"/>
    <w:p w14:paraId="340470EA" w14:textId="77777777" w:rsidR="002D72E5" w:rsidRPr="002D72E5" w:rsidRDefault="002D72E5" w:rsidP="002D72E5"/>
    <w:p w14:paraId="455255F4" w14:textId="02B851A1" w:rsidR="002D72E5" w:rsidRPr="002D72E5" w:rsidRDefault="002D72E5" w:rsidP="002D72E5">
      <w:pPr>
        <w:tabs>
          <w:tab w:val="left" w:pos="3967"/>
        </w:tabs>
      </w:pPr>
      <w:r>
        <w:tab/>
      </w:r>
    </w:p>
    <w:p w14:paraId="7EBA8BB9" w14:textId="77777777" w:rsidR="00977BD8" w:rsidRDefault="00977BD8" w:rsidP="00977BD8">
      <w:pPr>
        <w:pStyle w:val="Heading3"/>
      </w:pPr>
      <w:r>
        <w:lastRenderedPageBreak/>
        <w:t>Specials</w:t>
      </w:r>
    </w:p>
    <w:p w14:paraId="530A477D" w14:textId="1F46EB38" w:rsidR="002D2576" w:rsidRDefault="002D2576" w:rsidP="00977BD8">
      <w:pPr>
        <w:pStyle w:val="Heading3"/>
      </w:pPr>
      <w:r>
        <w:rPr>
          <w:noProof/>
        </w:rPr>
        <w:drawing>
          <wp:inline distT="0" distB="0" distL="0" distR="0" wp14:anchorId="381BAB6C" wp14:editId="05EA9BFA">
            <wp:extent cx="3600450" cy="2880360"/>
            <wp:effectExtent l="0" t="0" r="0" b="0"/>
            <wp:docPr id="61872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727200" name="Picture 61872720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A1778A" wp14:editId="3265C95C">
            <wp:extent cx="3581400" cy="3581400"/>
            <wp:effectExtent l="0" t="0" r="0" b="0"/>
            <wp:docPr id="8905443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44366" name="Picture 8905443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A8E1" w14:textId="3EBA4CF0" w:rsidR="00D64DB8" w:rsidRPr="00D64DB8" w:rsidRDefault="00D64DB8" w:rsidP="00D64DB8">
      <w:r>
        <w:rPr>
          <w:noProof/>
        </w:rPr>
        <w:lastRenderedPageBreak/>
        <w:drawing>
          <wp:inline distT="0" distB="0" distL="0" distR="0" wp14:anchorId="0C2663BD" wp14:editId="71A2EEE5">
            <wp:extent cx="5943600" cy="5943600"/>
            <wp:effectExtent l="0" t="0" r="0" b="0"/>
            <wp:docPr id="1703639130" name="Picture 1" descr="A green and white square with a logo and a butt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639130" name="Picture 1" descr="A green and white square with a logo and a butto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04581" w14:textId="77777777" w:rsidR="00D64DB8" w:rsidRPr="00D64DB8" w:rsidRDefault="00D64DB8" w:rsidP="00D64DB8">
      <w:pPr>
        <w:pStyle w:val="Heading1"/>
      </w:pPr>
      <w:r w:rsidRPr="00D64DB8">
        <w:rPr>
          <w:rFonts w:ascii="Segoe UI Emoji" w:hAnsi="Segoe UI Emoji" w:cs="Segoe UI Emoji"/>
        </w:rPr>
        <w:t>🌲</w:t>
      </w:r>
      <w:r w:rsidRPr="00D64DB8">
        <w:t xml:space="preserve"> Proposed 5-Color Brand Kit (excluding white)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673"/>
        <w:gridCol w:w="4684"/>
        <w:gridCol w:w="1383"/>
      </w:tblGrid>
      <w:tr w:rsidR="00D64DB8" w:rsidRPr="00D64DB8" w14:paraId="6AC7C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752E2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  <w:b/>
                <w:bCs/>
              </w:rPr>
            </w:pPr>
            <w:r w:rsidRPr="00D64DB8">
              <w:rPr>
                <w:rFonts w:ascii="Metro Nova Pro" w:hAnsi="Metro Nova Pro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0038CF4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  <w:b/>
                <w:bCs/>
              </w:rPr>
            </w:pPr>
            <w:r w:rsidRPr="00D64DB8">
              <w:rPr>
                <w:rFonts w:ascii="Metro Nova Pro" w:hAnsi="Metro Nova Pro"/>
                <w:b/>
                <w:bCs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5343595C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  <w:b/>
                <w:bCs/>
              </w:rPr>
            </w:pPr>
            <w:r w:rsidRPr="00D64DB8">
              <w:rPr>
                <w:rFonts w:ascii="Metro Nova Pro" w:hAnsi="Metro Nova Pro"/>
                <w:b/>
                <w:bCs/>
              </w:rPr>
              <w:t>Hex</w:t>
            </w:r>
          </w:p>
        </w:tc>
        <w:tc>
          <w:tcPr>
            <w:tcW w:w="0" w:type="auto"/>
            <w:vAlign w:val="center"/>
            <w:hideMark/>
          </w:tcPr>
          <w:p w14:paraId="59C80DD7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  <w:b/>
                <w:bCs/>
              </w:rPr>
            </w:pPr>
            <w:r w:rsidRPr="00D64DB8">
              <w:rPr>
                <w:rFonts w:ascii="Metro Nova Pro" w:hAnsi="Metro Nova Pro"/>
                <w:b/>
                <w:bCs/>
              </w:rPr>
              <w:t>Description</w:t>
            </w:r>
          </w:p>
        </w:tc>
      </w:tr>
      <w:tr w:rsidR="00D64DB8" w:rsidRPr="00D64DB8" w14:paraId="43843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410FE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  <w:b/>
                <w:bCs/>
              </w:rPr>
              <w:t>1. Evergreen Core</w:t>
            </w:r>
          </w:p>
        </w:tc>
        <w:tc>
          <w:tcPr>
            <w:tcW w:w="0" w:type="auto"/>
            <w:vAlign w:val="center"/>
            <w:hideMark/>
          </w:tcPr>
          <w:p w14:paraId="4A1CA761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  <w:b/>
                <w:bCs/>
              </w:rPr>
              <w:t>#174A2E</w:t>
            </w:r>
          </w:p>
        </w:tc>
        <w:tc>
          <w:tcPr>
            <w:tcW w:w="0" w:type="auto"/>
            <w:vAlign w:val="center"/>
            <w:hideMark/>
          </w:tcPr>
          <w:p w14:paraId="484E1C8A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</w:rPr>
              <w:t>Deep forest green anchoring brand visuals; ideal for logos, typography, or key accents.</w:t>
            </w:r>
          </w:p>
        </w:tc>
        <w:tc>
          <w:tcPr>
            <w:tcW w:w="0" w:type="auto"/>
            <w:vAlign w:val="center"/>
            <w:hideMark/>
          </w:tcPr>
          <w:p w14:paraId="77A9ADF9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</w:p>
        </w:tc>
      </w:tr>
      <w:tr w:rsidR="00D64DB8" w:rsidRPr="00D64DB8" w14:paraId="40C28D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79946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  <w:b/>
                <w:bCs/>
              </w:rPr>
              <w:lastRenderedPageBreak/>
              <w:t>2. Mountain Midtone</w:t>
            </w:r>
          </w:p>
        </w:tc>
        <w:tc>
          <w:tcPr>
            <w:tcW w:w="0" w:type="auto"/>
            <w:vAlign w:val="center"/>
            <w:hideMark/>
          </w:tcPr>
          <w:p w14:paraId="3B7FF6FC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  <w:b/>
                <w:bCs/>
              </w:rPr>
              <w:t>#3F8F5A</w:t>
            </w:r>
          </w:p>
        </w:tc>
        <w:tc>
          <w:tcPr>
            <w:tcW w:w="0" w:type="auto"/>
            <w:vAlign w:val="center"/>
            <w:hideMark/>
          </w:tcPr>
          <w:p w14:paraId="3732F23F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</w:rPr>
              <w:t>Balanced natural green bridging dark and light; good for secondary fills or gradients.</w:t>
            </w:r>
          </w:p>
        </w:tc>
        <w:tc>
          <w:tcPr>
            <w:tcW w:w="0" w:type="auto"/>
            <w:vAlign w:val="center"/>
            <w:hideMark/>
          </w:tcPr>
          <w:p w14:paraId="3884266A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</w:p>
        </w:tc>
      </w:tr>
      <w:tr w:rsidR="00D64DB8" w:rsidRPr="00D64DB8" w14:paraId="672F49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43CD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  <w:b/>
                <w:bCs/>
              </w:rPr>
              <w:t>3. Mist Light</w:t>
            </w:r>
          </w:p>
        </w:tc>
        <w:tc>
          <w:tcPr>
            <w:tcW w:w="0" w:type="auto"/>
            <w:vAlign w:val="center"/>
            <w:hideMark/>
          </w:tcPr>
          <w:p w14:paraId="7151BC80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  <w:b/>
                <w:bCs/>
              </w:rPr>
              <w:t>#92D1A9</w:t>
            </w:r>
            <w:r w:rsidRPr="00D64DB8">
              <w:rPr>
                <w:rFonts w:ascii="Metro Nova Pro" w:hAnsi="Metro Nova Pro"/>
              </w:rPr>
              <w:t xml:space="preserve"> </w:t>
            </w:r>
            <w:r w:rsidRPr="00D64DB8">
              <w:rPr>
                <w:rFonts w:ascii="Metro Nova Pro" w:hAnsi="Metro Nova Pro"/>
                <w:i/>
                <w:iCs/>
              </w:rPr>
              <w:t>(from palette)</w:t>
            </w:r>
          </w:p>
        </w:tc>
        <w:tc>
          <w:tcPr>
            <w:tcW w:w="0" w:type="auto"/>
            <w:vAlign w:val="center"/>
            <w:hideMark/>
          </w:tcPr>
          <w:p w14:paraId="67B98112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</w:rPr>
              <w:t>Gentle, airy green that echoes Cascadia fog and alpine meadows; supports backgrounds and light gradients.</w:t>
            </w:r>
          </w:p>
        </w:tc>
        <w:tc>
          <w:tcPr>
            <w:tcW w:w="0" w:type="auto"/>
            <w:vAlign w:val="center"/>
            <w:hideMark/>
          </w:tcPr>
          <w:p w14:paraId="52998926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</w:p>
        </w:tc>
      </w:tr>
      <w:tr w:rsidR="00D64DB8" w:rsidRPr="00D64DB8" w14:paraId="48306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348AD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  <w:b/>
                <w:bCs/>
              </w:rPr>
              <w:t>4. Granite Neutral</w:t>
            </w:r>
          </w:p>
        </w:tc>
        <w:tc>
          <w:tcPr>
            <w:tcW w:w="0" w:type="auto"/>
            <w:vAlign w:val="center"/>
            <w:hideMark/>
          </w:tcPr>
          <w:p w14:paraId="2AD7E878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  <w:b/>
                <w:bCs/>
              </w:rPr>
              <w:t>#717478</w:t>
            </w:r>
            <w:r w:rsidRPr="00D64DB8">
              <w:rPr>
                <w:rFonts w:ascii="Metro Nova Pro" w:hAnsi="Metro Nova Pro"/>
              </w:rPr>
              <w:t xml:space="preserve"> </w:t>
            </w:r>
            <w:r w:rsidRPr="00D64DB8">
              <w:rPr>
                <w:rFonts w:ascii="Metro Nova Pro" w:hAnsi="Metro Nova Pro"/>
                <w:i/>
                <w:iCs/>
              </w:rPr>
              <w:t>(from palette)</w:t>
            </w:r>
          </w:p>
        </w:tc>
        <w:tc>
          <w:tcPr>
            <w:tcW w:w="0" w:type="auto"/>
            <w:vAlign w:val="center"/>
            <w:hideMark/>
          </w:tcPr>
          <w:p w14:paraId="37FE1258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</w:rPr>
              <w:t>A soft charcoal gray for text, UI outlines, and grounding contrast.</w:t>
            </w:r>
          </w:p>
        </w:tc>
        <w:tc>
          <w:tcPr>
            <w:tcW w:w="0" w:type="auto"/>
            <w:vAlign w:val="center"/>
            <w:hideMark/>
          </w:tcPr>
          <w:p w14:paraId="29129023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</w:p>
        </w:tc>
      </w:tr>
      <w:tr w:rsidR="00D64DB8" w:rsidRPr="00D64DB8" w14:paraId="764DD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28C3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  <w:b/>
                <w:bCs/>
              </w:rPr>
              <w:t>5. Sky Highlight</w:t>
            </w:r>
          </w:p>
        </w:tc>
        <w:tc>
          <w:tcPr>
            <w:tcW w:w="0" w:type="auto"/>
            <w:vAlign w:val="center"/>
            <w:hideMark/>
          </w:tcPr>
          <w:p w14:paraId="0D057CB6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  <w:b/>
                <w:bCs/>
              </w:rPr>
              <w:t>#A8EBD8</w:t>
            </w:r>
          </w:p>
        </w:tc>
        <w:tc>
          <w:tcPr>
            <w:tcW w:w="0" w:type="auto"/>
            <w:vAlign w:val="center"/>
            <w:hideMark/>
          </w:tcPr>
          <w:p w14:paraId="268E0A9D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  <w:r w:rsidRPr="00D64DB8">
              <w:rPr>
                <w:rFonts w:ascii="Metro Nova Pro" w:hAnsi="Metro Nova Pro"/>
              </w:rPr>
              <w:t>Cool, mint-sky accent—adds freshness in gradients, callouts, or digital interfaces.</w:t>
            </w:r>
          </w:p>
        </w:tc>
        <w:tc>
          <w:tcPr>
            <w:tcW w:w="0" w:type="auto"/>
            <w:vAlign w:val="center"/>
            <w:hideMark/>
          </w:tcPr>
          <w:p w14:paraId="323A013A" w14:textId="77777777" w:rsidR="00D64DB8" w:rsidRPr="00D64DB8" w:rsidRDefault="00D64DB8" w:rsidP="00D64DB8">
            <w:pPr>
              <w:spacing w:after="160" w:line="278" w:lineRule="auto"/>
              <w:rPr>
                <w:rFonts w:ascii="Metro Nova Pro" w:hAnsi="Metro Nova Pro"/>
              </w:rPr>
            </w:pPr>
          </w:p>
        </w:tc>
      </w:tr>
    </w:tbl>
    <w:p w14:paraId="24931528" w14:textId="77777777" w:rsidR="00D64DB8" w:rsidRPr="00D64DB8" w:rsidRDefault="00FE62F7" w:rsidP="00D64DB8">
      <w:pPr>
        <w:spacing w:after="160" w:line="278" w:lineRule="auto"/>
        <w:rPr>
          <w:rFonts w:ascii="Metro Nova Pro" w:hAnsi="Metro Nova Pro"/>
        </w:rPr>
      </w:pPr>
      <w:r>
        <w:rPr>
          <w:rFonts w:ascii="Metro Nova Pro" w:hAnsi="Metro Nova Pro"/>
        </w:rPr>
        <w:pict w14:anchorId="5C95B1FF">
          <v:rect id="_x0000_i1025" style="width:0;height:1.5pt" o:hralign="center" o:hrstd="t" o:hr="t" fillcolor="#a0a0a0" stroked="f"/>
        </w:pict>
      </w:r>
    </w:p>
    <w:p w14:paraId="399F6597" w14:textId="77777777" w:rsidR="00D64DB8" w:rsidRPr="00D64DB8" w:rsidRDefault="00D64DB8" w:rsidP="00D64DB8">
      <w:pPr>
        <w:spacing w:after="160" w:line="278" w:lineRule="auto"/>
        <w:rPr>
          <w:rFonts w:ascii="Metro Nova Pro" w:hAnsi="Metro Nova Pro"/>
          <w:b/>
          <w:bCs/>
        </w:rPr>
      </w:pPr>
      <w:r w:rsidRPr="00D64DB8">
        <w:rPr>
          <w:rFonts w:ascii="Segoe UI Emoji" w:hAnsi="Segoe UI Emoji" w:cs="Segoe UI Emoji"/>
          <w:b/>
          <w:bCs/>
        </w:rPr>
        <w:t>🎨</w:t>
      </w:r>
      <w:r w:rsidRPr="00D64DB8">
        <w:rPr>
          <w:rFonts w:ascii="Metro Nova Pro" w:hAnsi="Metro Nova Pro"/>
          <w:b/>
          <w:bCs/>
        </w:rPr>
        <w:t xml:space="preserve"> Usage Hierarchy</w:t>
      </w:r>
    </w:p>
    <w:p w14:paraId="33092554" w14:textId="77777777" w:rsidR="00D64DB8" w:rsidRPr="00D64DB8" w:rsidRDefault="00D64DB8" w:rsidP="00D64DB8">
      <w:pPr>
        <w:numPr>
          <w:ilvl w:val="0"/>
          <w:numId w:val="4"/>
        </w:numPr>
        <w:spacing w:after="160" w:line="278" w:lineRule="auto"/>
        <w:rPr>
          <w:rFonts w:ascii="Metro Nova Pro" w:hAnsi="Metro Nova Pro"/>
        </w:rPr>
      </w:pPr>
      <w:r w:rsidRPr="00D64DB8">
        <w:rPr>
          <w:rFonts w:ascii="Metro Nova Pro" w:hAnsi="Metro Nova Pro"/>
          <w:b/>
          <w:bCs/>
        </w:rPr>
        <w:t>Primary Brand Color:</w:t>
      </w:r>
      <w:r w:rsidRPr="00D64DB8">
        <w:rPr>
          <w:rFonts w:ascii="Metro Nova Pro" w:hAnsi="Metro Nova Pro"/>
        </w:rPr>
        <w:t xml:space="preserve"> #174A2E (logo base, headers)</w:t>
      </w:r>
    </w:p>
    <w:p w14:paraId="00E9C855" w14:textId="77777777" w:rsidR="00D64DB8" w:rsidRPr="00D64DB8" w:rsidRDefault="00D64DB8" w:rsidP="00D64DB8">
      <w:pPr>
        <w:numPr>
          <w:ilvl w:val="0"/>
          <w:numId w:val="4"/>
        </w:numPr>
        <w:spacing w:after="160" w:line="278" w:lineRule="auto"/>
        <w:rPr>
          <w:rFonts w:ascii="Metro Nova Pro" w:hAnsi="Metro Nova Pro"/>
        </w:rPr>
      </w:pPr>
      <w:r w:rsidRPr="00D64DB8">
        <w:rPr>
          <w:rFonts w:ascii="Metro Nova Pro" w:hAnsi="Metro Nova Pro"/>
          <w:b/>
          <w:bCs/>
        </w:rPr>
        <w:t>Secondary Accent:</w:t>
      </w:r>
      <w:r w:rsidRPr="00D64DB8">
        <w:rPr>
          <w:rFonts w:ascii="Metro Nova Pro" w:hAnsi="Metro Nova Pro"/>
        </w:rPr>
        <w:t xml:space="preserve"> #3F8F5A (buttons, </w:t>
      </w:r>
      <w:proofErr w:type="spellStart"/>
      <w:r w:rsidRPr="00D64DB8">
        <w:rPr>
          <w:rFonts w:ascii="Metro Nova Pro" w:hAnsi="Metro Nova Pro"/>
        </w:rPr>
        <w:t>submarks</w:t>
      </w:r>
      <w:proofErr w:type="spellEnd"/>
      <w:r w:rsidRPr="00D64DB8">
        <w:rPr>
          <w:rFonts w:ascii="Metro Nova Pro" w:hAnsi="Metro Nova Pro"/>
        </w:rPr>
        <w:t>)</w:t>
      </w:r>
    </w:p>
    <w:p w14:paraId="23B71CED" w14:textId="77777777" w:rsidR="00D64DB8" w:rsidRPr="00D64DB8" w:rsidRDefault="00D64DB8" w:rsidP="00D64DB8">
      <w:pPr>
        <w:numPr>
          <w:ilvl w:val="0"/>
          <w:numId w:val="4"/>
        </w:numPr>
        <w:spacing w:after="160" w:line="278" w:lineRule="auto"/>
        <w:rPr>
          <w:rFonts w:ascii="Metro Nova Pro" w:hAnsi="Metro Nova Pro"/>
        </w:rPr>
      </w:pPr>
      <w:r w:rsidRPr="00D64DB8">
        <w:rPr>
          <w:rFonts w:ascii="Metro Nova Pro" w:hAnsi="Metro Nova Pro"/>
          <w:b/>
          <w:bCs/>
        </w:rPr>
        <w:t>Support / Background:</w:t>
      </w:r>
      <w:r w:rsidRPr="00D64DB8">
        <w:rPr>
          <w:rFonts w:ascii="Metro Nova Pro" w:hAnsi="Metro Nova Pro"/>
        </w:rPr>
        <w:t xml:space="preserve"> #92D1A9 and #A8EBD8 (gradients, cards, soft fills)</w:t>
      </w:r>
    </w:p>
    <w:p w14:paraId="42DD84D8" w14:textId="77777777" w:rsidR="00D64DB8" w:rsidRPr="00D64DB8" w:rsidRDefault="00D64DB8" w:rsidP="00D64DB8">
      <w:pPr>
        <w:numPr>
          <w:ilvl w:val="0"/>
          <w:numId w:val="4"/>
        </w:numPr>
        <w:spacing w:after="160" w:line="278" w:lineRule="auto"/>
        <w:rPr>
          <w:rFonts w:ascii="Metro Nova Pro" w:hAnsi="Metro Nova Pro"/>
        </w:rPr>
      </w:pPr>
      <w:r w:rsidRPr="00D64DB8">
        <w:rPr>
          <w:rFonts w:ascii="Metro Nova Pro" w:hAnsi="Metro Nova Pro"/>
          <w:b/>
          <w:bCs/>
        </w:rPr>
        <w:t>Neutral Anchor:</w:t>
      </w:r>
      <w:r w:rsidRPr="00D64DB8">
        <w:rPr>
          <w:rFonts w:ascii="Metro Nova Pro" w:hAnsi="Metro Nova Pro"/>
        </w:rPr>
        <w:t xml:space="preserve"> #717478 (text, icons, shadow balance)</w:t>
      </w:r>
    </w:p>
    <w:p w14:paraId="473E2228" w14:textId="77777777" w:rsidR="00D64DB8" w:rsidRPr="00D64DB8" w:rsidRDefault="00FE62F7" w:rsidP="00D64DB8">
      <w:pPr>
        <w:spacing w:after="160" w:line="278" w:lineRule="auto"/>
        <w:rPr>
          <w:rFonts w:ascii="Metro Nova Pro" w:hAnsi="Metro Nova Pro"/>
        </w:rPr>
      </w:pPr>
      <w:r>
        <w:rPr>
          <w:rFonts w:ascii="Metro Nova Pro" w:hAnsi="Metro Nova Pro"/>
        </w:rPr>
        <w:pict w14:anchorId="75DA6E8E">
          <v:rect id="_x0000_i1026" style="width:0;height:1.5pt" o:hralign="center" o:hrstd="t" o:hr="t" fillcolor="#a0a0a0" stroked="f"/>
        </w:pict>
      </w:r>
    </w:p>
    <w:p w14:paraId="35B125DC" w14:textId="77777777" w:rsidR="00D64DB8" w:rsidRPr="00D64DB8" w:rsidRDefault="00D64DB8" w:rsidP="00D64DB8">
      <w:pPr>
        <w:spacing w:after="160" w:line="278" w:lineRule="auto"/>
        <w:rPr>
          <w:rFonts w:ascii="Metro Nova Pro" w:hAnsi="Metro Nova Pro"/>
          <w:b/>
          <w:bCs/>
        </w:rPr>
      </w:pPr>
      <w:r w:rsidRPr="00D64DB8">
        <w:rPr>
          <w:rFonts w:ascii="Segoe UI Emoji" w:hAnsi="Segoe UI Emoji" w:cs="Segoe UI Emoji"/>
          <w:b/>
          <w:bCs/>
        </w:rPr>
        <w:t>✳️</w:t>
      </w:r>
      <w:r w:rsidRPr="00D64DB8">
        <w:rPr>
          <w:rFonts w:ascii="Metro Nova Pro" w:hAnsi="Metro Nova Pro"/>
          <w:b/>
          <w:bCs/>
        </w:rPr>
        <w:t xml:space="preserve"> Brand Tone</w:t>
      </w:r>
    </w:p>
    <w:p w14:paraId="68062DC7" w14:textId="77777777" w:rsidR="00D64DB8" w:rsidRPr="00D64DB8" w:rsidRDefault="00D64DB8" w:rsidP="00D64DB8">
      <w:pPr>
        <w:numPr>
          <w:ilvl w:val="0"/>
          <w:numId w:val="5"/>
        </w:numPr>
        <w:spacing w:after="160" w:line="278" w:lineRule="auto"/>
        <w:rPr>
          <w:rFonts w:ascii="Metro Nova Pro" w:hAnsi="Metro Nova Pro"/>
        </w:rPr>
      </w:pPr>
      <w:r w:rsidRPr="00D64DB8">
        <w:rPr>
          <w:rFonts w:ascii="Metro Nova Pro" w:hAnsi="Metro Nova Pro"/>
          <w:b/>
          <w:bCs/>
        </w:rPr>
        <w:t>Mood:</w:t>
      </w:r>
      <w:r w:rsidRPr="00D64DB8">
        <w:rPr>
          <w:rFonts w:ascii="Metro Nova Pro" w:hAnsi="Metro Nova Pro"/>
        </w:rPr>
        <w:t xml:space="preserve"> Fresh, grounded, eco-modern</w:t>
      </w:r>
    </w:p>
    <w:p w14:paraId="501728B9" w14:textId="77777777" w:rsidR="00D64DB8" w:rsidRPr="00D64DB8" w:rsidRDefault="00D64DB8" w:rsidP="00D64DB8">
      <w:pPr>
        <w:numPr>
          <w:ilvl w:val="0"/>
          <w:numId w:val="5"/>
        </w:numPr>
        <w:spacing w:after="160" w:line="278" w:lineRule="auto"/>
        <w:rPr>
          <w:rFonts w:ascii="Metro Nova Pro" w:hAnsi="Metro Nova Pro"/>
        </w:rPr>
      </w:pPr>
      <w:r w:rsidRPr="00D64DB8">
        <w:rPr>
          <w:rFonts w:ascii="Metro Nova Pro" w:hAnsi="Metro Nova Pro"/>
          <w:b/>
          <w:bCs/>
        </w:rPr>
        <w:t>Visual Signature:</w:t>
      </w:r>
      <w:r w:rsidRPr="00D64DB8">
        <w:rPr>
          <w:rFonts w:ascii="Metro Nova Pro" w:hAnsi="Metro Nova Pro"/>
        </w:rPr>
        <w:t xml:space="preserve"> Pacific Northwest inspired — deep forest meets open sky</w:t>
      </w:r>
    </w:p>
    <w:p w14:paraId="23821D98" w14:textId="77777777" w:rsidR="00D64DB8" w:rsidRPr="00D64DB8" w:rsidRDefault="00D64DB8" w:rsidP="00D64DB8">
      <w:pPr>
        <w:numPr>
          <w:ilvl w:val="0"/>
          <w:numId w:val="5"/>
        </w:numPr>
        <w:spacing w:after="160" w:line="278" w:lineRule="auto"/>
        <w:rPr>
          <w:rFonts w:ascii="Metro Nova Pro" w:hAnsi="Metro Nova Pro"/>
        </w:rPr>
      </w:pPr>
      <w:r w:rsidRPr="00D64DB8">
        <w:rPr>
          <w:rFonts w:ascii="Metro Nova Pro" w:hAnsi="Metro Nova Pro"/>
          <w:b/>
          <w:bCs/>
        </w:rPr>
        <w:t>Balance:</w:t>
      </w:r>
      <w:r w:rsidRPr="00D64DB8">
        <w:rPr>
          <w:rFonts w:ascii="Metro Nova Pro" w:hAnsi="Metro Nova Pro"/>
        </w:rPr>
        <w:t xml:space="preserve"> Natural palette that stays vivid but sophisticated on both light and dark backgrounds</w:t>
      </w:r>
    </w:p>
    <w:p w14:paraId="462F52A3" w14:textId="77777777" w:rsidR="00835737" w:rsidRPr="00E96581" w:rsidRDefault="00835737" w:rsidP="00835737">
      <w:pPr>
        <w:rPr>
          <w:rFonts w:ascii="Metro Nova Pro" w:hAnsi="Metro Nova Pro"/>
        </w:rPr>
      </w:pPr>
    </w:p>
    <w:sectPr w:rsidR="00835737" w:rsidRPr="00E96581"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D619A" w14:textId="77777777" w:rsidR="00FE62F7" w:rsidRDefault="00FE62F7" w:rsidP="0021394C">
      <w:pPr>
        <w:spacing w:after="0" w:line="240" w:lineRule="auto"/>
      </w:pPr>
      <w:r>
        <w:separator/>
      </w:r>
    </w:p>
  </w:endnote>
  <w:endnote w:type="continuationSeparator" w:id="0">
    <w:p w14:paraId="7E3257E1" w14:textId="77777777" w:rsidR="00FE62F7" w:rsidRDefault="00FE62F7" w:rsidP="002139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tro Nova Pro">
    <w:panose1 w:val="020C0504020203020203"/>
    <w:charset w:val="00"/>
    <w:family w:val="swiss"/>
    <w:pitch w:val="variable"/>
    <w:sig w:usb0="A0000027" w:usb1="10000001" w:usb2="00000000" w:usb3="00000000" w:csb0="00000193" w:csb1="00000000"/>
  </w:font>
  <w:font w:name="Metro Nova Pro Black">
    <w:panose1 w:val="020C0A04020203020203"/>
    <w:charset w:val="00"/>
    <w:family w:val="swiss"/>
    <w:pitch w:val="variable"/>
    <w:sig w:usb0="A0000027" w:usb1="10000001" w:usb2="00000000" w:usb3="00000000" w:csb0="00000193" w:csb1="00000000"/>
  </w:font>
  <w:font w:name="P22 Eaglefeather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E8AFA" w14:textId="1E27CB4A" w:rsidR="0021394C" w:rsidRDefault="0021394C" w:rsidP="0021394C">
    <w:pPr>
      <w:jc w:val="right"/>
      <w:rPr>
        <w:noProof/>
        <w:color w:val="404040" w:themeColor="text1" w:themeTint="BF"/>
      </w:rPr>
    </w:pPr>
    <w:r w:rsidRPr="0021394C">
      <w:rPr>
        <w:rFonts w:ascii="Metro Nova Pro" w:hAnsi="Metro Nova Pro"/>
        <w:sz w:val="20"/>
        <w:szCs w:val="18"/>
      </w:rPr>
      <w:t>© 202</w:t>
    </w:r>
    <w:r w:rsidR="002D72E5">
      <w:rPr>
        <w:rFonts w:ascii="Metro Nova Pro" w:hAnsi="Metro Nova Pro"/>
        <w:sz w:val="20"/>
        <w:szCs w:val="18"/>
      </w:rPr>
      <w:t>6</w:t>
    </w:r>
    <w:r w:rsidRPr="0021394C">
      <w:rPr>
        <w:rFonts w:ascii="Metro Nova Pro" w:hAnsi="Metro Nova Pro"/>
        <w:sz w:val="20"/>
        <w:szCs w:val="18"/>
      </w:rPr>
      <w:t xml:space="preserve"> Christopher F. McNulty</w:t>
    </w:r>
    <w:r>
      <w:rPr>
        <w:rFonts w:ascii="Metro Nova Pro" w:hAnsi="Metro Nova Pro"/>
        <w:sz w:val="20"/>
        <w:szCs w:val="18"/>
      </w:rPr>
      <w:tab/>
      <w:t xml:space="preserve"> </w:t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tab/>
    </w:r>
    <w:r>
      <w:rPr>
        <w:noProof/>
        <w:color w:val="404040" w:themeColor="text1" w:themeTint="BF"/>
      </w:rPr>
      <w:tab/>
    </w:r>
    <w:r w:rsidRPr="0021394C">
      <w:rPr>
        <w:noProof/>
        <w:color w:val="404040" w:themeColor="text1" w:themeTint="BF"/>
        <w:sz w:val="20"/>
        <w:szCs w:val="18"/>
      </w:rPr>
      <w:fldChar w:fldCharType="begin"/>
    </w:r>
    <w:r w:rsidRPr="0021394C">
      <w:rPr>
        <w:noProof/>
        <w:color w:val="404040" w:themeColor="text1" w:themeTint="BF"/>
        <w:sz w:val="20"/>
        <w:szCs w:val="18"/>
      </w:rPr>
      <w:instrText xml:space="preserve"> PAGE   \* MERGEFORMAT </w:instrText>
    </w:r>
    <w:r w:rsidRPr="0021394C">
      <w:rPr>
        <w:noProof/>
        <w:color w:val="404040" w:themeColor="text1" w:themeTint="BF"/>
        <w:sz w:val="20"/>
        <w:szCs w:val="18"/>
      </w:rPr>
      <w:fldChar w:fldCharType="separate"/>
    </w:r>
    <w:r w:rsidRPr="0021394C">
      <w:rPr>
        <w:noProof/>
        <w:color w:val="404040" w:themeColor="text1" w:themeTint="BF"/>
        <w:sz w:val="20"/>
        <w:szCs w:val="18"/>
      </w:rPr>
      <w:t>2</w:t>
    </w:r>
    <w:r w:rsidRPr="0021394C">
      <w:rPr>
        <w:noProof/>
        <w:color w:val="404040" w:themeColor="text1" w:themeTint="BF"/>
        <w:sz w:val="20"/>
        <w:szCs w:val="18"/>
      </w:rPr>
      <w:fldChar w:fldCharType="end"/>
    </w:r>
  </w:p>
  <w:p w14:paraId="28E639B7" w14:textId="77777777" w:rsidR="0021394C" w:rsidRDefault="002139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B70B5" w14:textId="77777777" w:rsidR="00FE62F7" w:rsidRDefault="00FE62F7" w:rsidP="0021394C">
      <w:pPr>
        <w:spacing w:after="0" w:line="240" w:lineRule="auto"/>
      </w:pPr>
      <w:r>
        <w:separator/>
      </w:r>
    </w:p>
  </w:footnote>
  <w:footnote w:type="continuationSeparator" w:id="0">
    <w:p w14:paraId="04C60869" w14:textId="77777777" w:rsidR="00FE62F7" w:rsidRDefault="00FE62F7" w:rsidP="002139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3FC1"/>
    <w:multiLevelType w:val="multilevel"/>
    <w:tmpl w:val="FE54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D5AB3"/>
    <w:multiLevelType w:val="hybridMultilevel"/>
    <w:tmpl w:val="A83A35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EC0FF4"/>
    <w:multiLevelType w:val="multilevel"/>
    <w:tmpl w:val="797C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9421FC"/>
    <w:multiLevelType w:val="hybridMultilevel"/>
    <w:tmpl w:val="D83632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0E064A"/>
    <w:multiLevelType w:val="hybridMultilevel"/>
    <w:tmpl w:val="0F14F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177625">
    <w:abstractNumId w:val="1"/>
  </w:num>
  <w:num w:numId="2" w16cid:durableId="88896725">
    <w:abstractNumId w:val="3"/>
  </w:num>
  <w:num w:numId="3" w16cid:durableId="735855059">
    <w:abstractNumId w:val="4"/>
  </w:num>
  <w:num w:numId="4" w16cid:durableId="1524591092">
    <w:abstractNumId w:val="2"/>
  </w:num>
  <w:num w:numId="5" w16cid:durableId="881015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DB8"/>
    <w:rsid w:val="0021394C"/>
    <w:rsid w:val="00223FE0"/>
    <w:rsid w:val="002636E8"/>
    <w:rsid w:val="002B6E1D"/>
    <w:rsid w:val="002C2AEE"/>
    <w:rsid w:val="002D2576"/>
    <w:rsid w:val="002D72E5"/>
    <w:rsid w:val="003D0BFB"/>
    <w:rsid w:val="003D1A9E"/>
    <w:rsid w:val="0041479B"/>
    <w:rsid w:val="00437E0D"/>
    <w:rsid w:val="00452231"/>
    <w:rsid w:val="00514014"/>
    <w:rsid w:val="005B63D8"/>
    <w:rsid w:val="005C4F13"/>
    <w:rsid w:val="0067485B"/>
    <w:rsid w:val="006A2C05"/>
    <w:rsid w:val="00716ADF"/>
    <w:rsid w:val="0071779E"/>
    <w:rsid w:val="00761039"/>
    <w:rsid w:val="007F3A6D"/>
    <w:rsid w:val="007F72A2"/>
    <w:rsid w:val="00835737"/>
    <w:rsid w:val="00977BD8"/>
    <w:rsid w:val="009F74BF"/>
    <w:rsid w:val="00A231F2"/>
    <w:rsid w:val="00C612C9"/>
    <w:rsid w:val="00D64DB8"/>
    <w:rsid w:val="00E96581"/>
    <w:rsid w:val="00EC2AB0"/>
    <w:rsid w:val="00F224BA"/>
    <w:rsid w:val="00F64F35"/>
    <w:rsid w:val="00FE6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30774"/>
  <w15:chartTrackingRefBased/>
  <w15:docId w15:val="{F787637F-2CAE-4180-AB8B-4B87A4026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C05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479B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479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479B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3A7C22" w:themeColor="accent6" w:themeShade="B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79B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79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79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4EA72E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79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4EA72E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79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79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79B"/>
    <w:rPr>
      <w:rFonts w:asciiTheme="majorHAnsi" w:eastAsiaTheme="majorEastAsia" w:hAnsiTheme="majorHAnsi" w:cstheme="majorBidi"/>
      <w:color w:val="3A7C22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479B"/>
    <w:rPr>
      <w:rFonts w:asciiTheme="majorHAnsi" w:eastAsiaTheme="majorEastAsia" w:hAnsiTheme="majorHAnsi" w:cstheme="majorBidi"/>
      <w:color w:val="3A7C22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41479B"/>
    <w:rPr>
      <w:rFonts w:asciiTheme="majorHAnsi" w:eastAsiaTheme="majorEastAsia" w:hAnsiTheme="majorHAnsi" w:cstheme="majorBidi"/>
      <w:color w:val="3A7C22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79B"/>
    <w:rPr>
      <w:rFonts w:asciiTheme="majorHAnsi" w:eastAsiaTheme="majorEastAsia" w:hAnsiTheme="majorHAnsi" w:cstheme="majorBidi"/>
      <w:color w:val="4EA72E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79B"/>
    <w:rPr>
      <w:rFonts w:asciiTheme="majorHAnsi" w:eastAsiaTheme="majorEastAsia" w:hAnsiTheme="majorHAnsi" w:cstheme="majorBidi"/>
      <w:i/>
      <w:iCs/>
      <w:color w:val="4EA72E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79B"/>
    <w:rPr>
      <w:rFonts w:asciiTheme="majorHAnsi" w:eastAsiaTheme="majorEastAsia" w:hAnsiTheme="majorHAnsi" w:cstheme="majorBidi"/>
      <w:color w:val="4EA72E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79B"/>
    <w:rPr>
      <w:rFonts w:asciiTheme="majorHAnsi" w:eastAsiaTheme="majorEastAsia" w:hAnsiTheme="majorHAnsi" w:cstheme="majorBidi"/>
      <w:b/>
      <w:bCs/>
      <w:color w:val="4EA72E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79B"/>
    <w:rPr>
      <w:rFonts w:asciiTheme="majorHAnsi" w:eastAsiaTheme="majorEastAsia" w:hAnsiTheme="majorHAnsi" w:cstheme="majorBidi"/>
      <w:b/>
      <w:bCs/>
      <w:i/>
      <w:iCs/>
      <w:color w:val="4EA72E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79B"/>
    <w:rPr>
      <w:rFonts w:asciiTheme="majorHAnsi" w:eastAsiaTheme="majorEastAsia" w:hAnsiTheme="majorHAnsi" w:cstheme="majorBidi"/>
      <w:i/>
      <w:iCs/>
      <w:color w:val="4EA72E" w:themeColor="accent6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1479B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41479B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79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41479B"/>
    <w:rPr>
      <w:rFonts w:asciiTheme="majorHAnsi" w:eastAsiaTheme="majorEastAsia" w:hAnsiTheme="majorHAnsi" w:cstheme="majorBidi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41479B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41479B"/>
    <w:rPr>
      <w:i/>
      <w:iCs/>
      <w:color w:val="262626" w:themeColor="text1" w:themeTint="D9"/>
    </w:rPr>
  </w:style>
  <w:style w:type="paragraph" w:styleId="ListParagraph">
    <w:name w:val="List Paragraph"/>
    <w:basedOn w:val="Normal"/>
    <w:uiPriority w:val="34"/>
    <w:qFormat/>
    <w:rsid w:val="008357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79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79B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79B"/>
    <w:rPr>
      <w:rFonts w:asciiTheme="majorHAnsi" w:eastAsiaTheme="majorEastAsia" w:hAnsiTheme="majorHAnsi" w:cstheme="majorBidi"/>
      <w:i/>
      <w:iCs/>
      <w:color w:val="4EA72E" w:themeColor="accent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41479B"/>
    <w:rPr>
      <w:b/>
      <w:bCs/>
      <w:smallCaps/>
      <w:color w:val="4EA72E" w:themeColor="accent6"/>
    </w:rPr>
  </w:style>
  <w:style w:type="character" w:styleId="Emphasis">
    <w:name w:val="Emphasis"/>
    <w:basedOn w:val="DefaultParagraphFont"/>
    <w:uiPriority w:val="20"/>
    <w:qFormat/>
    <w:rsid w:val="0041479B"/>
    <w:rPr>
      <w:i/>
      <w:iCs/>
      <w:color w:val="4EA72E" w:themeColor="accent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1479B"/>
    <w:pPr>
      <w:spacing w:line="240" w:lineRule="auto"/>
    </w:pPr>
    <w:rPr>
      <w:b/>
      <w:bCs/>
      <w:smallCaps/>
      <w:color w:val="595959" w:themeColor="text1" w:themeTint="A6"/>
    </w:rPr>
  </w:style>
  <w:style w:type="character" w:styleId="Strong">
    <w:name w:val="Strong"/>
    <w:basedOn w:val="DefaultParagraphFont"/>
    <w:uiPriority w:val="22"/>
    <w:qFormat/>
    <w:rsid w:val="0041479B"/>
    <w:rPr>
      <w:b/>
      <w:bCs/>
    </w:rPr>
  </w:style>
  <w:style w:type="paragraph" w:styleId="NoSpacing">
    <w:name w:val="No Spacing"/>
    <w:uiPriority w:val="1"/>
    <w:qFormat/>
    <w:rsid w:val="0041479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41479B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41479B"/>
    <w:rPr>
      <w:smallCaps/>
      <w:color w:val="595959" w:themeColor="text1" w:themeTint="A6"/>
    </w:rPr>
  </w:style>
  <w:style w:type="character" w:styleId="BookTitle">
    <w:name w:val="Book Title"/>
    <w:basedOn w:val="DefaultParagraphFont"/>
    <w:uiPriority w:val="33"/>
    <w:qFormat/>
    <w:rsid w:val="0041479B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1479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213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394C"/>
    <w:rPr>
      <w:sz w:val="24"/>
    </w:rPr>
  </w:style>
  <w:style w:type="paragraph" w:styleId="Footer">
    <w:name w:val="footer"/>
    <w:basedOn w:val="Normal"/>
    <w:link w:val="FooterChar"/>
    <w:uiPriority w:val="99"/>
    <w:unhideWhenUsed/>
    <w:qFormat/>
    <w:rsid w:val="002139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394C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887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6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7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56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34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79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4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74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24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14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9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7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4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35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87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2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5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9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7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2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1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7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35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9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4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21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21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81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4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61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mcnu\The%20Synozur%20Alliance\Brand%20Center%20-%20Synozur%20Templates\Clients\Cascadia\Cascadia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Music">
      <a:majorFont>
        <a:latin typeface="Metro Nova Pro Black"/>
        <a:ea typeface=""/>
        <a:cs typeface=""/>
      </a:majorFont>
      <a:minorFont>
        <a:latin typeface="Metro Nova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61c3b99-59f9-4a1b-8e0e-4bc646a34690" xsi:nil="true"/>
    <lcf76f155ced4ddcb4097134ff3c332f xmlns="a4bb2fc2-15df-46dd-8768-77ef297b4dba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B057327CA8F504E867ADF018AD8A60B" ma:contentTypeVersion="12" ma:contentTypeDescription="Create a new document." ma:contentTypeScope="" ma:versionID="baa9b9b779ba10651596e10a5388f136">
  <xsd:schema xmlns:xsd="http://www.w3.org/2001/XMLSchema" xmlns:xs="http://www.w3.org/2001/XMLSchema" xmlns:p="http://schemas.microsoft.com/office/2006/metadata/properties" xmlns:ns2="a4bb2fc2-15df-46dd-8768-77ef297b4dba" xmlns:ns3="661c3b99-59f9-4a1b-8e0e-4bc646a34690" targetNamespace="http://schemas.microsoft.com/office/2006/metadata/properties" ma:root="true" ma:fieldsID="62e6a0af9c7903c72a483f7414b1fd67" ns2:_="" ns3:_="">
    <xsd:import namespace="a4bb2fc2-15df-46dd-8768-77ef297b4dba"/>
    <xsd:import namespace="661c3b99-59f9-4a1b-8e0e-4bc646a34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bb2fc2-15df-46dd-8768-77ef297b4db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97a019a-0880-4451-9250-2f57dde1fe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1c3b99-59f9-4a1b-8e0e-4bc646a34690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52c50c81-e0bd-491c-903c-0cb477e4eca3}" ma:internalName="TaxCatchAll" ma:showField="CatchAllData" ma:web="661c3b99-59f9-4a1b-8e0e-4bc646a34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8F7B5C-E050-4575-BA72-ED7FDF6D4FE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A81407-2533-4535-B653-20246E10B6AF}">
  <ds:schemaRefs>
    <ds:schemaRef ds:uri="http://schemas.microsoft.com/office/2006/metadata/properties"/>
    <ds:schemaRef ds:uri="http://schemas.microsoft.com/office/infopath/2007/PartnerControls"/>
    <ds:schemaRef ds:uri="661c3b99-59f9-4a1b-8e0e-4bc646a34690"/>
    <ds:schemaRef ds:uri="a4bb2fc2-15df-46dd-8768-77ef297b4dba"/>
  </ds:schemaRefs>
</ds:datastoreItem>
</file>

<file path=customXml/itemProps3.xml><?xml version="1.0" encoding="utf-8"?>
<ds:datastoreItem xmlns:ds="http://schemas.openxmlformats.org/officeDocument/2006/customXml" ds:itemID="{A0867D65-7D0F-43E3-BC01-90787FEFBC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bb2fc2-15df-46dd-8768-77ef297b4dba"/>
    <ds:schemaRef ds:uri="661c3b99-59f9-4a1b-8e0e-4bc646a34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Cascadia Template.dotx</Template>
  <TotalTime>6</TotalTime>
  <Pages>4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McNulty</dc:creator>
  <cp:keywords/>
  <dc:description/>
  <cp:lastModifiedBy>Chris McNulty</cp:lastModifiedBy>
  <cp:revision>5</cp:revision>
  <dcterms:created xsi:type="dcterms:W3CDTF">2025-11-01T19:23:00Z</dcterms:created>
  <dcterms:modified xsi:type="dcterms:W3CDTF">2026-05-28T14:13:00Z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0x010100CB057327CA8F504E867ADF018AD8A60B</vt:lpwstr>
  </property>
  <property fmtid="{D5CDD505-2E9C-101B-9397-08002B2CF9AE}" pid="3" name="MediaServiceImageTags">
    <vt:lpwstr/>
  </property>
</Properties>
</file>